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8E9B1F" w14:textId="77777777" w:rsidR="005E7A8C" w:rsidRPr="0061094C" w:rsidRDefault="005E7A8C" w:rsidP="005E7A8C">
      <w:pPr>
        <w:tabs>
          <w:tab w:val="left" w:pos="2268"/>
          <w:tab w:val="left" w:pos="2552"/>
          <w:tab w:val="left" w:pos="4962"/>
          <w:tab w:val="left" w:pos="5245"/>
        </w:tabs>
        <w:spacing w:after="0" w:line="240" w:lineRule="auto"/>
        <w:jc w:val="right"/>
        <w:rPr>
          <w:sz w:val="20"/>
        </w:rPr>
      </w:pPr>
    </w:p>
    <w:p w14:paraId="1D3A4B8D" w14:textId="77777777" w:rsidR="00C00CDD" w:rsidRDefault="00C00CDD" w:rsidP="00C00CDD">
      <w:pPr>
        <w:jc w:val="center"/>
        <w:rPr>
          <w:sz w:val="28"/>
          <w:szCs w:val="28"/>
        </w:rPr>
      </w:pPr>
    </w:p>
    <w:p w14:paraId="0845E673" w14:textId="3C11ABA0" w:rsidR="00DB6342" w:rsidRDefault="00F93488" w:rsidP="00BF434D">
      <w:pPr>
        <w:jc w:val="center"/>
        <w:rPr>
          <w:sz w:val="28"/>
          <w:szCs w:val="28"/>
          <w:lang w:val="en-US"/>
        </w:rPr>
      </w:pPr>
      <w:r w:rsidRPr="00024B1C">
        <w:rPr>
          <w:sz w:val="28"/>
          <w:szCs w:val="28"/>
          <w:lang w:val="en-US"/>
        </w:rPr>
        <w:t>T</w:t>
      </w:r>
      <w:r w:rsidR="00BF434D">
        <w:rPr>
          <w:sz w:val="28"/>
          <w:szCs w:val="28"/>
          <w:lang w:val="en-US"/>
        </w:rPr>
        <w:t>U Dortmund University</w:t>
      </w:r>
    </w:p>
    <w:p w14:paraId="1D8B66F5" w14:textId="77777777" w:rsidR="00711268" w:rsidRPr="00711268" w:rsidRDefault="00711268" w:rsidP="00711268">
      <w:pPr>
        <w:jc w:val="center"/>
        <w:rPr>
          <w:sz w:val="28"/>
          <w:szCs w:val="28"/>
          <w:lang w:val="en-US"/>
        </w:rPr>
      </w:pPr>
    </w:p>
    <w:p w14:paraId="0616175C" w14:textId="089CA2FB" w:rsidR="00C00CDD" w:rsidRDefault="00C00CDD" w:rsidP="00C00CDD">
      <w:pPr>
        <w:jc w:val="center"/>
        <w:rPr>
          <w:b/>
          <w:sz w:val="32"/>
          <w:szCs w:val="32"/>
        </w:rPr>
      </w:pPr>
    </w:p>
    <w:p w14:paraId="7C253F43" w14:textId="180A07C7" w:rsidR="00BF434D" w:rsidRDefault="00BF434D" w:rsidP="00C00CDD">
      <w:pPr>
        <w:jc w:val="center"/>
        <w:rPr>
          <w:b/>
          <w:sz w:val="32"/>
          <w:szCs w:val="32"/>
        </w:rPr>
      </w:pPr>
    </w:p>
    <w:p w14:paraId="53D92BF7" w14:textId="77777777" w:rsidR="00BF434D" w:rsidRDefault="00BF434D" w:rsidP="00C00CDD">
      <w:pPr>
        <w:jc w:val="center"/>
        <w:rPr>
          <w:b/>
          <w:sz w:val="32"/>
          <w:szCs w:val="32"/>
        </w:rPr>
      </w:pPr>
    </w:p>
    <w:p w14:paraId="29934D37" w14:textId="3704F4EF" w:rsidR="00024B1C" w:rsidRPr="00BA57A7" w:rsidRDefault="000930E6" w:rsidP="00024B1C">
      <w:pPr>
        <w:spacing w:line="240" w:lineRule="auto"/>
        <w:jc w:val="center"/>
        <w:rPr>
          <w:b/>
          <w:caps/>
          <w:spacing w:val="40"/>
          <w:sz w:val="36"/>
          <w:szCs w:val="36"/>
        </w:rPr>
      </w:pPr>
      <w:r>
        <w:rPr>
          <w:b/>
          <w:caps/>
          <w:spacing w:val="40"/>
          <w:sz w:val="36"/>
          <w:szCs w:val="36"/>
        </w:rPr>
        <w:t>Project Report</w:t>
      </w:r>
    </w:p>
    <w:p w14:paraId="64193DE0" w14:textId="77777777" w:rsidR="00FC535D" w:rsidRPr="00BA57A7" w:rsidRDefault="00FC535D" w:rsidP="00C00CDD">
      <w:pPr>
        <w:jc w:val="center"/>
        <w:rPr>
          <w:b/>
          <w:sz w:val="32"/>
          <w:szCs w:val="32"/>
        </w:rPr>
      </w:pPr>
    </w:p>
    <w:p w14:paraId="188AD08F" w14:textId="2CBC317C" w:rsidR="00C00CDD" w:rsidRPr="00024B1C" w:rsidRDefault="00F93488" w:rsidP="00094B48">
      <w:pPr>
        <w:spacing w:after="0"/>
        <w:jc w:val="center"/>
        <w:rPr>
          <w:b/>
          <w:sz w:val="32"/>
          <w:szCs w:val="32"/>
          <w:lang w:val="en-US"/>
        </w:rPr>
      </w:pPr>
      <w:r w:rsidRPr="00024B1C">
        <w:rPr>
          <w:b/>
          <w:sz w:val="32"/>
          <w:szCs w:val="32"/>
          <w:lang w:val="en-US"/>
        </w:rPr>
        <w:t>Methodology for naming complex theses</w:t>
      </w:r>
    </w:p>
    <w:p w14:paraId="77E2552C" w14:textId="77777777" w:rsidR="0061094C" w:rsidRPr="00024B1C" w:rsidRDefault="0061094C" w:rsidP="00040F78">
      <w:pPr>
        <w:spacing w:after="240" w:line="320" w:lineRule="exact"/>
        <w:rPr>
          <w:b/>
          <w:sz w:val="28"/>
          <w:szCs w:val="28"/>
          <w:lang w:val="en-US"/>
        </w:rPr>
      </w:pPr>
    </w:p>
    <w:p w14:paraId="7CB9A975" w14:textId="4012B1C8" w:rsidR="00C00CDD" w:rsidRPr="00024B1C" w:rsidRDefault="000930E6" w:rsidP="0061094C">
      <w:pPr>
        <w:spacing w:after="0" w:line="320" w:lineRule="exact"/>
        <w:ind w:left="567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</w:t>
      </w:r>
      <w:r w:rsidR="00F93488" w:rsidRPr="00024B1C">
        <w:rPr>
          <w:sz w:val="24"/>
          <w:szCs w:val="24"/>
          <w:lang w:val="en-US"/>
        </w:rPr>
        <w:t>xaminer</w:t>
      </w:r>
      <w:r w:rsidR="00115DAD" w:rsidRPr="00024B1C">
        <w:rPr>
          <w:sz w:val="24"/>
          <w:szCs w:val="24"/>
          <w:lang w:val="en-US"/>
        </w:rPr>
        <w:t>:</w:t>
      </w:r>
      <w:r w:rsidR="00115DAD" w:rsidRPr="00024B1C">
        <w:rPr>
          <w:sz w:val="24"/>
          <w:szCs w:val="24"/>
          <w:lang w:val="en-US"/>
        </w:rPr>
        <w:tab/>
      </w:r>
      <w:r w:rsidR="00F93488" w:rsidRPr="00024B1C">
        <w:rPr>
          <w:sz w:val="24"/>
          <w:szCs w:val="24"/>
          <w:lang w:val="en-US"/>
        </w:rPr>
        <w:tab/>
      </w:r>
      <w:r w:rsidR="00F93488" w:rsidRPr="00024B1C">
        <w:rPr>
          <w:sz w:val="24"/>
          <w:szCs w:val="24"/>
          <w:lang w:val="en-US"/>
        </w:rPr>
        <w:tab/>
      </w:r>
      <w:r w:rsidR="0061094C" w:rsidRPr="00024B1C">
        <w:rPr>
          <w:sz w:val="24"/>
          <w:szCs w:val="24"/>
          <w:lang w:val="en-US"/>
        </w:rPr>
        <w:t xml:space="preserve">Prof. Dr.-Ing. </w:t>
      </w:r>
      <w:r w:rsidR="00F510F9" w:rsidRPr="00024B1C">
        <w:rPr>
          <w:sz w:val="24"/>
          <w:szCs w:val="24"/>
          <w:lang w:val="en-US"/>
        </w:rPr>
        <w:t>Jochen</w:t>
      </w:r>
      <w:r w:rsidR="0061094C" w:rsidRPr="00024B1C">
        <w:rPr>
          <w:sz w:val="24"/>
          <w:szCs w:val="24"/>
          <w:lang w:val="en-US"/>
        </w:rPr>
        <w:t xml:space="preserve"> Deuse</w:t>
      </w:r>
    </w:p>
    <w:p w14:paraId="4D46A652" w14:textId="77777777" w:rsidR="000930E6" w:rsidRDefault="000930E6" w:rsidP="00015AC4">
      <w:pPr>
        <w:spacing w:after="0" w:line="320" w:lineRule="exact"/>
        <w:ind w:firstLine="567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 w:rsidR="00F93488" w:rsidRPr="00024B1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Prof. Markus Pauly</w:t>
      </w:r>
    </w:p>
    <w:p w14:paraId="5A7BBDD2" w14:textId="77777777" w:rsidR="000930E6" w:rsidRDefault="000930E6" w:rsidP="00015AC4">
      <w:pPr>
        <w:spacing w:after="0" w:line="320" w:lineRule="exact"/>
        <w:ind w:firstLine="567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Prof. Jens Teubner</w:t>
      </w:r>
    </w:p>
    <w:p w14:paraId="618ADA6E" w14:textId="2DD8AA90" w:rsidR="00FC535D" w:rsidRPr="00024B1C" w:rsidRDefault="00BF434D" w:rsidP="00015AC4">
      <w:pPr>
        <w:spacing w:after="0" w:line="320" w:lineRule="exact"/>
        <w:ind w:firstLine="567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Prof. Erich</w:t>
      </w:r>
      <w:r w:rsidR="000930E6">
        <w:rPr>
          <w:sz w:val="24"/>
          <w:szCs w:val="24"/>
          <w:lang w:val="en-US"/>
        </w:rPr>
        <w:t xml:space="preserve"> Schubert </w:t>
      </w:r>
    </w:p>
    <w:p w14:paraId="3FAFDBCF" w14:textId="77777777" w:rsidR="00115DAD" w:rsidRPr="00024B1C" w:rsidRDefault="00115DAD" w:rsidP="00115DAD">
      <w:pPr>
        <w:spacing w:after="0" w:line="320" w:lineRule="exact"/>
        <w:ind w:left="2835" w:firstLine="567"/>
        <w:jc w:val="left"/>
        <w:rPr>
          <w:sz w:val="24"/>
          <w:szCs w:val="24"/>
          <w:lang w:val="en-US"/>
        </w:rPr>
      </w:pPr>
    </w:p>
    <w:p w14:paraId="1046A480" w14:textId="77777777" w:rsidR="00015AC4" w:rsidRPr="00024B1C" w:rsidRDefault="00015AC4" w:rsidP="00115DAD">
      <w:pPr>
        <w:spacing w:after="0" w:line="320" w:lineRule="exact"/>
        <w:jc w:val="left"/>
        <w:rPr>
          <w:sz w:val="24"/>
          <w:szCs w:val="24"/>
          <w:lang w:val="en-US"/>
        </w:rPr>
      </w:pPr>
    </w:p>
    <w:p w14:paraId="7DF37C71" w14:textId="1321BC6F" w:rsidR="00115DAD" w:rsidRPr="00024B1C" w:rsidRDefault="00115DAD" w:rsidP="00115DAD">
      <w:pPr>
        <w:spacing w:after="0" w:line="320" w:lineRule="exact"/>
        <w:jc w:val="left"/>
        <w:rPr>
          <w:sz w:val="24"/>
          <w:szCs w:val="24"/>
          <w:lang w:val="en-US"/>
        </w:rPr>
      </w:pPr>
      <w:r w:rsidRPr="00024B1C">
        <w:rPr>
          <w:sz w:val="24"/>
          <w:szCs w:val="24"/>
          <w:lang w:val="en-US"/>
        </w:rPr>
        <w:tab/>
      </w:r>
      <w:r w:rsidRPr="00024B1C">
        <w:rPr>
          <w:sz w:val="24"/>
          <w:szCs w:val="24"/>
          <w:lang w:val="en-US"/>
        </w:rPr>
        <w:tab/>
      </w:r>
      <w:r w:rsidRPr="00024B1C">
        <w:rPr>
          <w:sz w:val="24"/>
          <w:szCs w:val="24"/>
          <w:lang w:val="en-US"/>
        </w:rPr>
        <w:tab/>
      </w:r>
      <w:r w:rsidRPr="00024B1C">
        <w:rPr>
          <w:sz w:val="24"/>
          <w:szCs w:val="24"/>
          <w:lang w:val="en-US"/>
        </w:rPr>
        <w:tab/>
      </w:r>
      <w:r w:rsidRPr="00024B1C">
        <w:rPr>
          <w:sz w:val="24"/>
          <w:szCs w:val="24"/>
          <w:lang w:val="en-US"/>
        </w:rPr>
        <w:tab/>
      </w:r>
      <w:r w:rsidRPr="00024B1C">
        <w:rPr>
          <w:sz w:val="24"/>
          <w:szCs w:val="24"/>
          <w:lang w:val="en-US"/>
        </w:rPr>
        <w:tab/>
      </w:r>
    </w:p>
    <w:p w14:paraId="11E64281" w14:textId="77777777" w:rsidR="00166C71" w:rsidRPr="00024B1C" w:rsidRDefault="00166C71" w:rsidP="00166C71">
      <w:pPr>
        <w:spacing w:after="240" w:line="320" w:lineRule="exact"/>
        <w:ind w:left="2268" w:firstLine="567"/>
        <w:jc w:val="left"/>
        <w:rPr>
          <w:sz w:val="24"/>
          <w:szCs w:val="24"/>
          <w:lang w:val="en-US"/>
        </w:rPr>
      </w:pPr>
    </w:p>
    <w:p w14:paraId="49920B08" w14:textId="00668A23" w:rsidR="006A65F1" w:rsidRPr="00024B1C" w:rsidRDefault="006A65F1" w:rsidP="0061094C">
      <w:pPr>
        <w:spacing w:after="0" w:line="320" w:lineRule="exact"/>
        <w:jc w:val="left"/>
        <w:rPr>
          <w:sz w:val="24"/>
          <w:szCs w:val="24"/>
          <w:lang w:val="en-US"/>
        </w:rPr>
      </w:pPr>
      <w:r w:rsidRPr="00024B1C">
        <w:rPr>
          <w:sz w:val="24"/>
          <w:szCs w:val="24"/>
          <w:lang w:val="en-US"/>
        </w:rPr>
        <w:tab/>
      </w:r>
      <w:r w:rsidR="00F93488" w:rsidRPr="00024B1C">
        <w:rPr>
          <w:sz w:val="24"/>
          <w:szCs w:val="24"/>
          <w:lang w:val="en-US"/>
        </w:rPr>
        <w:t>Submitted by</w:t>
      </w:r>
      <w:r w:rsidRPr="00024B1C">
        <w:rPr>
          <w:sz w:val="24"/>
          <w:szCs w:val="24"/>
          <w:lang w:val="en-US"/>
        </w:rPr>
        <w:t>:</w:t>
      </w:r>
      <w:r w:rsidRPr="00024B1C">
        <w:rPr>
          <w:sz w:val="24"/>
          <w:szCs w:val="24"/>
          <w:lang w:val="en-US"/>
        </w:rPr>
        <w:tab/>
      </w:r>
      <w:r w:rsidR="00166C71" w:rsidRPr="00024B1C">
        <w:rPr>
          <w:sz w:val="24"/>
          <w:szCs w:val="24"/>
          <w:lang w:val="en-US"/>
        </w:rPr>
        <w:tab/>
      </w:r>
      <w:r w:rsidR="00115DAD" w:rsidRPr="00024B1C">
        <w:rPr>
          <w:sz w:val="24"/>
          <w:szCs w:val="24"/>
          <w:lang w:val="en-US"/>
        </w:rPr>
        <w:tab/>
      </w:r>
      <w:r w:rsidR="00896CDC" w:rsidRPr="00024B1C">
        <w:rPr>
          <w:sz w:val="24"/>
          <w:szCs w:val="24"/>
          <w:lang w:val="en-US"/>
        </w:rPr>
        <w:t xml:space="preserve">B.Sc. </w:t>
      </w:r>
      <w:r w:rsidR="00044BF6" w:rsidRPr="00024B1C">
        <w:rPr>
          <w:sz w:val="24"/>
          <w:szCs w:val="24"/>
          <w:lang w:val="en-US"/>
        </w:rPr>
        <w:t>X Æ A-12</w:t>
      </w:r>
    </w:p>
    <w:p w14:paraId="02BE0648" w14:textId="2B385702" w:rsidR="006A65F1" w:rsidRPr="00BA57A7" w:rsidRDefault="00F93488" w:rsidP="0061094C">
      <w:pPr>
        <w:spacing w:after="0" w:line="320" w:lineRule="exact"/>
        <w:jc w:val="left"/>
        <w:rPr>
          <w:sz w:val="24"/>
          <w:szCs w:val="24"/>
        </w:rPr>
      </w:pPr>
      <w:r w:rsidRPr="00024B1C"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</w:rPr>
        <w:t>Matriculation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number</w:t>
      </w:r>
      <w:proofErr w:type="spellEnd"/>
      <w:r w:rsidR="006A65F1" w:rsidRPr="00BA57A7">
        <w:rPr>
          <w:sz w:val="24"/>
          <w:szCs w:val="24"/>
        </w:rPr>
        <w:t>:</w:t>
      </w:r>
      <w:r w:rsidR="006A65F1" w:rsidRPr="00BA57A7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044BF6">
        <w:rPr>
          <w:sz w:val="24"/>
          <w:szCs w:val="24"/>
        </w:rPr>
        <w:t>123456</w:t>
      </w:r>
    </w:p>
    <w:p w14:paraId="4F039980" w14:textId="77777777" w:rsidR="006A65F1" w:rsidRPr="00BA57A7" w:rsidRDefault="006A65F1" w:rsidP="006A65F1">
      <w:pPr>
        <w:spacing w:after="240" w:line="320" w:lineRule="exact"/>
        <w:jc w:val="left"/>
        <w:rPr>
          <w:sz w:val="24"/>
          <w:szCs w:val="24"/>
        </w:rPr>
      </w:pPr>
    </w:p>
    <w:p w14:paraId="582496D2" w14:textId="5BD93D41" w:rsidR="006A65F1" w:rsidRPr="00024B1C" w:rsidRDefault="006A65F1" w:rsidP="0061094C">
      <w:pPr>
        <w:spacing w:after="0" w:line="320" w:lineRule="exact"/>
        <w:jc w:val="left"/>
        <w:rPr>
          <w:sz w:val="24"/>
          <w:szCs w:val="24"/>
          <w:lang w:val="en-US"/>
        </w:rPr>
      </w:pPr>
      <w:r w:rsidRPr="00BA57A7">
        <w:rPr>
          <w:sz w:val="24"/>
          <w:szCs w:val="24"/>
        </w:rPr>
        <w:tab/>
      </w:r>
      <w:r w:rsidR="00F93488" w:rsidRPr="00024B1C">
        <w:rPr>
          <w:sz w:val="24"/>
          <w:szCs w:val="24"/>
          <w:lang w:val="en-US"/>
        </w:rPr>
        <w:t>Issued on</w:t>
      </w:r>
      <w:r w:rsidRPr="00024B1C">
        <w:rPr>
          <w:sz w:val="24"/>
          <w:szCs w:val="24"/>
          <w:lang w:val="en-US"/>
        </w:rPr>
        <w:t>:</w:t>
      </w:r>
      <w:r w:rsidR="0061094C" w:rsidRPr="00024B1C">
        <w:rPr>
          <w:sz w:val="24"/>
          <w:szCs w:val="24"/>
          <w:lang w:val="en-US"/>
        </w:rPr>
        <w:tab/>
      </w:r>
      <w:r w:rsidR="00CE08FD" w:rsidRPr="00024B1C">
        <w:rPr>
          <w:sz w:val="24"/>
          <w:szCs w:val="24"/>
          <w:lang w:val="en-US"/>
        </w:rPr>
        <w:tab/>
      </w:r>
      <w:r w:rsidR="00115DAD" w:rsidRPr="00024B1C">
        <w:rPr>
          <w:sz w:val="24"/>
          <w:szCs w:val="24"/>
          <w:lang w:val="en-US"/>
        </w:rPr>
        <w:tab/>
      </w:r>
      <w:r w:rsidR="00F93488" w:rsidRPr="00024B1C">
        <w:rPr>
          <w:sz w:val="24"/>
          <w:szCs w:val="24"/>
          <w:lang w:val="en-US"/>
        </w:rPr>
        <w:tab/>
      </w:r>
      <w:proofErr w:type="spellStart"/>
      <w:r w:rsidR="00044BF6" w:rsidRPr="00024B1C">
        <w:rPr>
          <w:sz w:val="24"/>
          <w:szCs w:val="24"/>
          <w:lang w:val="en-US"/>
        </w:rPr>
        <w:t>dd.mm.yyyy</w:t>
      </w:r>
      <w:proofErr w:type="spellEnd"/>
    </w:p>
    <w:p w14:paraId="0EBAE689" w14:textId="4394E0E4" w:rsidR="006A65F1" w:rsidRPr="00024B1C" w:rsidRDefault="00F93488" w:rsidP="0061094C">
      <w:pPr>
        <w:spacing w:after="0" w:line="320" w:lineRule="exact"/>
        <w:jc w:val="left"/>
        <w:rPr>
          <w:sz w:val="24"/>
          <w:szCs w:val="24"/>
          <w:lang w:val="en-US"/>
        </w:rPr>
      </w:pPr>
      <w:r w:rsidRPr="00024B1C">
        <w:rPr>
          <w:sz w:val="24"/>
          <w:szCs w:val="24"/>
          <w:lang w:val="en-US"/>
        </w:rPr>
        <w:tab/>
        <w:t>Submitted on</w:t>
      </w:r>
      <w:r w:rsidR="006A65F1" w:rsidRPr="00024B1C">
        <w:rPr>
          <w:sz w:val="24"/>
          <w:szCs w:val="24"/>
          <w:lang w:val="en-US"/>
        </w:rPr>
        <w:t>:</w:t>
      </w:r>
      <w:r w:rsidR="006A65F1" w:rsidRPr="00024B1C">
        <w:rPr>
          <w:sz w:val="24"/>
          <w:szCs w:val="24"/>
          <w:lang w:val="en-US"/>
        </w:rPr>
        <w:tab/>
      </w:r>
      <w:r w:rsidR="0061094C" w:rsidRPr="00024B1C">
        <w:rPr>
          <w:sz w:val="24"/>
          <w:szCs w:val="24"/>
          <w:lang w:val="en-US"/>
        </w:rPr>
        <w:tab/>
      </w:r>
      <w:r w:rsidR="00115DAD" w:rsidRPr="00024B1C">
        <w:rPr>
          <w:sz w:val="24"/>
          <w:szCs w:val="24"/>
          <w:lang w:val="en-US"/>
        </w:rPr>
        <w:tab/>
      </w:r>
      <w:proofErr w:type="spellStart"/>
      <w:r w:rsidR="00044BF6" w:rsidRPr="00024B1C">
        <w:rPr>
          <w:sz w:val="24"/>
          <w:szCs w:val="24"/>
          <w:lang w:val="en-US"/>
        </w:rPr>
        <w:t>dd.mm.yyyy</w:t>
      </w:r>
      <w:proofErr w:type="spellEnd"/>
    </w:p>
    <w:p w14:paraId="332ACCFE" w14:textId="77777777" w:rsidR="00166C71" w:rsidRPr="00024B1C" w:rsidRDefault="00166C71" w:rsidP="006A65F1">
      <w:pPr>
        <w:spacing w:after="240" w:line="320" w:lineRule="exact"/>
        <w:jc w:val="left"/>
        <w:rPr>
          <w:sz w:val="24"/>
          <w:szCs w:val="24"/>
          <w:lang w:val="en-US"/>
        </w:rPr>
      </w:pPr>
    </w:p>
    <w:p w14:paraId="25740344" w14:textId="30725F40" w:rsidR="00453E79" w:rsidRPr="00F93488" w:rsidRDefault="00F93488" w:rsidP="00DB6342">
      <w:pPr>
        <w:spacing w:after="240" w:line="320" w:lineRule="exact"/>
        <w:jc w:val="center"/>
        <w:rPr>
          <w:sz w:val="24"/>
          <w:szCs w:val="24"/>
          <w:lang w:val="en-US"/>
        </w:rPr>
        <w:sectPr w:rsidR="00453E79" w:rsidRPr="00F93488" w:rsidSect="00BE174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418" w:right="1134" w:bottom="1134" w:left="1701" w:header="720" w:footer="0" w:gutter="0"/>
          <w:pgNumType w:start="1"/>
          <w:cols w:space="502"/>
          <w:titlePg/>
          <w:docGrid w:linePitch="299"/>
        </w:sectPr>
      </w:pPr>
      <w:r w:rsidRPr="00024B1C">
        <w:rPr>
          <w:sz w:val="24"/>
          <w:szCs w:val="24"/>
          <w:lang w:val="en-US"/>
        </w:rPr>
        <w:t>Dortmund, in</w:t>
      </w:r>
      <w:r w:rsidR="00683DF1" w:rsidRPr="00024B1C">
        <w:rPr>
          <w:sz w:val="24"/>
          <w:szCs w:val="24"/>
          <w:lang w:val="en-US"/>
        </w:rPr>
        <w:t xml:space="preserve"> </w:t>
      </w:r>
      <w:r w:rsidR="00044BF6" w:rsidRPr="00024B1C">
        <w:rPr>
          <w:sz w:val="24"/>
          <w:szCs w:val="24"/>
          <w:lang w:val="en-US"/>
        </w:rPr>
        <w:t>&lt;</w:t>
      </w:r>
      <w:r w:rsidR="00C33279" w:rsidRPr="00024B1C">
        <w:rPr>
          <w:sz w:val="24"/>
          <w:szCs w:val="24"/>
          <w:lang w:val="en-US"/>
        </w:rPr>
        <w:t>Dec</w:t>
      </w:r>
      <w:r w:rsidR="005A40B9" w:rsidRPr="00024B1C">
        <w:rPr>
          <w:sz w:val="24"/>
          <w:szCs w:val="24"/>
          <w:lang w:val="en-US"/>
        </w:rPr>
        <w:t>ember</w:t>
      </w:r>
      <w:r w:rsidR="00044BF6" w:rsidRPr="00024B1C">
        <w:rPr>
          <w:sz w:val="24"/>
          <w:szCs w:val="24"/>
          <w:lang w:val="en-US"/>
        </w:rPr>
        <w:t>&gt;</w:t>
      </w:r>
      <w:r w:rsidR="00E87062" w:rsidRPr="00024B1C">
        <w:rPr>
          <w:lang w:val="en-US"/>
        </w:rPr>
        <w:t xml:space="preserve"> </w:t>
      </w:r>
      <w:r w:rsidR="00CE08FD" w:rsidRPr="00024B1C">
        <w:rPr>
          <w:sz w:val="24"/>
          <w:szCs w:val="24"/>
          <w:lang w:val="en-US"/>
        </w:rPr>
        <w:br w:type="page"/>
      </w:r>
    </w:p>
    <w:p w14:paraId="51BE0449" w14:textId="5705BC7E" w:rsidR="00C1660E" w:rsidRPr="00024B1C" w:rsidRDefault="00F93488" w:rsidP="00877724">
      <w:pPr>
        <w:pStyle w:val="berschrift1"/>
        <w:numPr>
          <w:ilvl w:val="0"/>
          <w:numId w:val="0"/>
        </w:numPr>
        <w:ind w:left="708" w:hanging="708"/>
        <w:rPr>
          <w:lang w:val="en-US"/>
        </w:rPr>
      </w:pPr>
      <w:bookmarkStart w:id="0" w:name="_Toc108447530"/>
      <w:r w:rsidRPr="00F93488">
        <w:rPr>
          <w:lang w:val="en-US"/>
        </w:rPr>
        <w:lastRenderedPageBreak/>
        <w:t>Confide</w:t>
      </w:r>
      <w:r>
        <w:rPr>
          <w:lang w:val="en-US"/>
        </w:rPr>
        <w:t>ntia</w:t>
      </w:r>
      <w:r w:rsidRPr="00F93488">
        <w:rPr>
          <w:lang w:val="en-US"/>
        </w:rPr>
        <w:t>l</w:t>
      </w:r>
      <w:r w:rsidRPr="00024B1C">
        <w:rPr>
          <w:lang w:val="en-US"/>
        </w:rPr>
        <w:t xml:space="preserve"> Clause</w:t>
      </w:r>
      <w:bookmarkEnd w:id="0"/>
    </w:p>
    <w:p w14:paraId="7455AB1C" w14:textId="33956181" w:rsidR="00EF7DCE" w:rsidRPr="00024B1C" w:rsidRDefault="00F93488" w:rsidP="00EF7DCE">
      <w:pPr>
        <w:pStyle w:val="Anmerkung"/>
        <w:rPr>
          <w:rFonts w:ascii="Calibri" w:hAnsi="Calibri" w:cs="Calibri"/>
          <w:i w:val="0"/>
          <w:lang w:val="en-US"/>
        </w:rPr>
      </w:pPr>
      <w:r w:rsidRPr="00024B1C">
        <w:rPr>
          <w:rFonts w:ascii="Calibri" w:hAnsi="Calibri" w:cs="Calibri"/>
          <w:i w:val="0"/>
          <w:lang w:val="en-US"/>
        </w:rPr>
        <w:t xml:space="preserve">This final </w:t>
      </w:r>
      <w:r w:rsidR="00C33279" w:rsidRPr="00024B1C">
        <w:rPr>
          <w:rFonts w:ascii="Calibri" w:hAnsi="Calibri" w:cs="Calibri"/>
          <w:i w:val="0"/>
          <w:lang w:val="en-US"/>
        </w:rPr>
        <w:t xml:space="preserve">master </w:t>
      </w:r>
      <w:r w:rsidRPr="00024B1C">
        <w:rPr>
          <w:rFonts w:ascii="Calibri" w:hAnsi="Calibri" w:cs="Calibri"/>
          <w:i w:val="0"/>
          <w:lang w:val="en-US"/>
        </w:rPr>
        <w:t xml:space="preserve">thesis </w:t>
      </w:r>
      <w:r w:rsidR="00C33279" w:rsidRPr="00024B1C">
        <w:rPr>
          <w:rFonts w:ascii="Calibri" w:hAnsi="Calibri" w:cs="Calibri"/>
          <w:i w:val="0"/>
          <w:lang w:val="en-US"/>
        </w:rPr>
        <w:t>entitled „XXX</w:t>
      </w:r>
      <w:proofErr w:type="gramStart"/>
      <w:r w:rsidR="00C33279" w:rsidRPr="00024B1C">
        <w:rPr>
          <w:rFonts w:ascii="Calibri" w:hAnsi="Calibri" w:cs="Calibri"/>
          <w:i w:val="0"/>
          <w:lang w:val="en-US"/>
        </w:rPr>
        <w:t>“ by</w:t>
      </w:r>
      <w:proofErr w:type="gramEnd"/>
      <w:r w:rsidR="00C33279" w:rsidRPr="00024B1C">
        <w:rPr>
          <w:rFonts w:ascii="Calibri" w:hAnsi="Calibri" w:cs="Calibri"/>
          <w:i w:val="0"/>
          <w:lang w:val="en-US"/>
        </w:rPr>
        <w:t xml:space="preserve"> XXX</w:t>
      </w:r>
      <w:r w:rsidRPr="00024B1C">
        <w:rPr>
          <w:rFonts w:ascii="Calibri" w:hAnsi="Calibri" w:cs="Calibri"/>
          <w:i w:val="0"/>
          <w:lang w:val="en-US"/>
        </w:rPr>
        <w:t xml:space="preserve"> is based on internal, confidential data and information of the following enterprise: XY.</w:t>
      </w:r>
    </w:p>
    <w:p w14:paraId="15923DD2" w14:textId="1866577D" w:rsidR="00EF7DCE" w:rsidRPr="00024B1C" w:rsidRDefault="00F93488" w:rsidP="00EF7DCE">
      <w:pPr>
        <w:pStyle w:val="Anmerkung"/>
        <w:rPr>
          <w:rFonts w:ascii="Calibri" w:hAnsi="Calibri" w:cs="Calibri"/>
          <w:i w:val="0"/>
          <w:lang w:val="en-US"/>
        </w:rPr>
      </w:pPr>
      <w:r w:rsidRPr="00024B1C">
        <w:rPr>
          <w:rFonts w:ascii="Calibri" w:hAnsi="Calibri" w:cs="Calibri"/>
          <w:i w:val="0"/>
          <w:lang w:val="en-US"/>
        </w:rPr>
        <w:t>This work may only be availab</w:t>
      </w:r>
      <w:r w:rsidR="00C33279" w:rsidRPr="00024B1C">
        <w:rPr>
          <w:rFonts w:ascii="Calibri" w:hAnsi="Calibri" w:cs="Calibri"/>
          <w:i w:val="0"/>
          <w:lang w:val="en-US"/>
        </w:rPr>
        <w:t>l</w:t>
      </w:r>
      <w:r w:rsidRPr="00024B1C">
        <w:rPr>
          <w:rFonts w:ascii="Calibri" w:hAnsi="Calibri" w:cs="Calibri"/>
          <w:i w:val="0"/>
          <w:lang w:val="en-US"/>
        </w:rPr>
        <w:t>e to the</w:t>
      </w:r>
      <w:r w:rsidR="00C33279" w:rsidRPr="00024B1C">
        <w:rPr>
          <w:rFonts w:ascii="Calibri" w:hAnsi="Calibri" w:cs="Calibri"/>
          <w:i w:val="0"/>
          <w:lang w:val="en-US"/>
        </w:rPr>
        <w:t xml:space="preserve"> first and second reviewer</w:t>
      </w:r>
      <w:r w:rsidRPr="00024B1C">
        <w:rPr>
          <w:rFonts w:ascii="Calibri" w:hAnsi="Calibri" w:cs="Calibri"/>
          <w:i w:val="0"/>
          <w:lang w:val="en-US"/>
        </w:rPr>
        <w:t xml:space="preserve"> and authorizes members of the board of examiners. Any </w:t>
      </w:r>
      <w:r w:rsidR="00BF434D" w:rsidRPr="00024B1C">
        <w:rPr>
          <w:rFonts w:ascii="Calibri" w:hAnsi="Calibri" w:cs="Calibri"/>
          <w:i w:val="0"/>
          <w:lang w:val="en-US"/>
        </w:rPr>
        <w:t>publication</w:t>
      </w:r>
      <w:bookmarkStart w:id="1" w:name="_GoBack"/>
      <w:bookmarkEnd w:id="1"/>
      <w:r w:rsidRPr="00024B1C">
        <w:rPr>
          <w:rFonts w:ascii="Calibri" w:hAnsi="Calibri" w:cs="Calibri"/>
          <w:i w:val="0"/>
          <w:lang w:val="en-US"/>
        </w:rPr>
        <w:t xml:space="preserve"> and duplication of this final thesis – even in part – is prohibited.</w:t>
      </w:r>
    </w:p>
    <w:p w14:paraId="265A6374" w14:textId="01541D77" w:rsidR="00EF7DCE" w:rsidRPr="00024B1C" w:rsidRDefault="00F93488" w:rsidP="00EF7DCE">
      <w:pPr>
        <w:pStyle w:val="Anmerkung"/>
        <w:rPr>
          <w:rFonts w:ascii="Calibri" w:hAnsi="Calibri" w:cs="Calibri"/>
          <w:i w:val="0"/>
          <w:lang w:val="en-US"/>
        </w:rPr>
      </w:pPr>
      <w:r w:rsidRPr="00024B1C">
        <w:rPr>
          <w:rFonts w:ascii="Calibri" w:hAnsi="Calibri" w:cs="Calibri"/>
          <w:i w:val="0"/>
          <w:lang w:val="en-US"/>
        </w:rPr>
        <w:t>An inspection of this work by third parties requires the expressed permission of the author and the company.</w:t>
      </w:r>
    </w:p>
    <w:p w14:paraId="3607F609" w14:textId="2DCC90E8" w:rsidR="00453E79" w:rsidRPr="00024B1C" w:rsidRDefault="00453E79" w:rsidP="00A26D7C">
      <w:pPr>
        <w:rPr>
          <w:lang w:val="en-US"/>
        </w:rPr>
      </w:pPr>
    </w:p>
    <w:p w14:paraId="1FD001F8" w14:textId="0A407286" w:rsidR="00453E79" w:rsidRPr="00024B1C" w:rsidRDefault="00F510F9">
      <w:pPr>
        <w:overflowPunct/>
        <w:autoSpaceDE/>
        <w:autoSpaceDN/>
        <w:adjustRightInd/>
        <w:spacing w:after="0" w:line="240" w:lineRule="auto"/>
        <w:jc w:val="left"/>
        <w:textAlignment w:val="auto"/>
        <w:rPr>
          <w:lang w:val="en-US"/>
        </w:rPr>
      </w:pPr>
      <w:r w:rsidRPr="00024B1C">
        <w:rPr>
          <w:lang w:val="en-US"/>
        </w:rPr>
        <w:tab/>
        <w:t>_____________________</w:t>
      </w:r>
    </w:p>
    <w:p w14:paraId="65762F9B" w14:textId="7F909D02" w:rsidR="00F510F9" w:rsidRPr="00024B1C" w:rsidRDefault="00F510F9">
      <w:pPr>
        <w:overflowPunct/>
        <w:autoSpaceDE/>
        <w:autoSpaceDN/>
        <w:adjustRightInd/>
        <w:spacing w:after="0" w:line="240" w:lineRule="auto"/>
        <w:jc w:val="left"/>
        <w:textAlignment w:val="auto"/>
        <w:rPr>
          <w:lang w:val="en-US"/>
        </w:rPr>
      </w:pPr>
      <w:r w:rsidRPr="00024B1C">
        <w:rPr>
          <w:lang w:val="en-US"/>
        </w:rPr>
        <w:tab/>
      </w:r>
      <w:r w:rsidR="00F93488" w:rsidRPr="00024B1C">
        <w:rPr>
          <w:sz w:val="24"/>
          <w:lang w:val="en-US"/>
        </w:rPr>
        <w:t>Signature</w:t>
      </w:r>
    </w:p>
    <w:p w14:paraId="7AC87DEE" w14:textId="33BFEB84" w:rsidR="00453E79" w:rsidRPr="00F93488" w:rsidRDefault="00453E79">
      <w:pPr>
        <w:overflowPunct/>
        <w:autoSpaceDE/>
        <w:autoSpaceDN/>
        <w:adjustRightInd/>
        <w:spacing w:after="0" w:line="240" w:lineRule="auto"/>
        <w:jc w:val="left"/>
        <w:textAlignment w:val="auto"/>
        <w:rPr>
          <w:lang w:val="en-US"/>
        </w:rPr>
      </w:pPr>
      <w:r w:rsidRPr="00024B1C">
        <w:rPr>
          <w:lang w:val="en-US"/>
        </w:rPr>
        <w:br w:type="page"/>
      </w:r>
    </w:p>
    <w:p w14:paraId="64D05F78" w14:textId="4AE68A29" w:rsidR="00453E79" w:rsidRPr="00024B1C" w:rsidRDefault="00C33279" w:rsidP="00453E79">
      <w:pPr>
        <w:pStyle w:val="berschrift1"/>
        <w:numPr>
          <w:ilvl w:val="0"/>
          <w:numId w:val="0"/>
        </w:numPr>
        <w:ind w:left="708" w:hanging="708"/>
        <w:rPr>
          <w:lang w:val="en-US"/>
        </w:rPr>
      </w:pPr>
      <w:bookmarkStart w:id="2" w:name="_Toc108447531"/>
      <w:r w:rsidRPr="00024B1C">
        <w:rPr>
          <w:lang w:val="en-US"/>
        </w:rPr>
        <w:lastRenderedPageBreak/>
        <w:t>Table of contents</w:t>
      </w:r>
      <w:bookmarkEnd w:id="2"/>
    </w:p>
    <w:p w14:paraId="0F97E28D" w14:textId="236489BA" w:rsidR="007B7558" w:rsidRDefault="00453E79">
      <w:pPr>
        <w:pStyle w:val="Verzeichnis1"/>
        <w:rPr>
          <w:rFonts w:eastAsiaTheme="minorEastAsia" w:cstheme="minorBidi"/>
          <w:b w:val="0"/>
          <w:szCs w:val="22"/>
        </w:rPr>
      </w:pPr>
      <w:r w:rsidRPr="00015AC4">
        <w:rPr>
          <w:b w:val="0"/>
        </w:rPr>
        <w:fldChar w:fldCharType="begin"/>
      </w:r>
      <w:r w:rsidRPr="00024B1C">
        <w:rPr>
          <w:b w:val="0"/>
          <w:lang w:val="en-US"/>
        </w:rPr>
        <w:instrText xml:space="preserve"> TOC \o "1-3" </w:instrText>
      </w:r>
      <w:r w:rsidRPr="00015AC4">
        <w:rPr>
          <w:b w:val="0"/>
        </w:rPr>
        <w:fldChar w:fldCharType="separate"/>
      </w:r>
      <w:r w:rsidR="007B7558" w:rsidRPr="00B20692">
        <w:rPr>
          <w:lang w:val="en-US"/>
        </w:rPr>
        <w:t>Confidential Clause</w:t>
      </w:r>
      <w:r w:rsidR="007B7558">
        <w:tab/>
      </w:r>
      <w:r w:rsidR="007B7558">
        <w:fldChar w:fldCharType="begin"/>
      </w:r>
      <w:r w:rsidR="007B7558">
        <w:instrText xml:space="preserve"> PAGEREF _Toc108447530 \h </w:instrText>
      </w:r>
      <w:r w:rsidR="007B7558">
        <w:fldChar w:fldCharType="separate"/>
      </w:r>
      <w:r w:rsidR="007B7558">
        <w:t>I</w:t>
      </w:r>
      <w:r w:rsidR="007B7558">
        <w:fldChar w:fldCharType="end"/>
      </w:r>
    </w:p>
    <w:p w14:paraId="50DAE748" w14:textId="516E94B9" w:rsidR="007B7558" w:rsidRDefault="007B7558">
      <w:pPr>
        <w:pStyle w:val="Verzeichnis1"/>
        <w:rPr>
          <w:rFonts w:eastAsiaTheme="minorEastAsia" w:cstheme="minorBidi"/>
          <w:b w:val="0"/>
          <w:szCs w:val="22"/>
        </w:rPr>
      </w:pPr>
      <w:r w:rsidRPr="00B20692">
        <w:rPr>
          <w:lang w:val="en-US"/>
        </w:rPr>
        <w:t>Table of contents</w:t>
      </w:r>
      <w:r>
        <w:tab/>
      </w:r>
      <w:r>
        <w:fldChar w:fldCharType="begin"/>
      </w:r>
      <w:r>
        <w:instrText xml:space="preserve"> PAGEREF _Toc108447531 \h </w:instrText>
      </w:r>
      <w:r>
        <w:fldChar w:fldCharType="separate"/>
      </w:r>
      <w:r>
        <w:t>II</w:t>
      </w:r>
      <w:r>
        <w:fldChar w:fldCharType="end"/>
      </w:r>
    </w:p>
    <w:p w14:paraId="78E78780" w14:textId="3CB3105E" w:rsidR="007B7558" w:rsidRDefault="007B7558">
      <w:pPr>
        <w:pStyle w:val="Verzeichnis1"/>
        <w:rPr>
          <w:rFonts w:eastAsiaTheme="minorEastAsia" w:cstheme="minorBidi"/>
          <w:b w:val="0"/>
          <w:szCs w:val="22"/>
        </w:rPr>
      </w:pPr>
      <w:r>
        <w:t>List of abbreviations</w:t>
      </w:r>
      <w:r>
        <w:tab/>
      </w:r>
      <w:r>
        <w:fldChar w:fldCharType="begin"/>
      </w:r>
      <w:r>
        <w:instrText xml:space="preserve"> PAGEREF _Toc108447532 \h </w:instrText>
      </w:r>
      <w:r>
        <w:fldChar w:fldCharType="separate"/>
      </w:r>
      <w:r>
        <w:t>III</w:t>
      </w:r>
      <w:r>
        <w:fldChar w:fldCharType="end"/>
      </w:r>
    </w:p>
    <w:p w14:paraId="65462B3D" w14:textId="7958D8F3" w:rsidR="007B7558" w:rsidRDefault="007B7558">
      <w:pPr>
        <w:pStyle w:val="Verzeichnis1"/>
        <w:rPr>
          <w:rFonts w:eastAsiaTheme="minorEastAsia" w:cstheme="minorBidi"/>
          <w:b w:val="0"/>
          <w:szCs w:val="22"/>
        </w:rPr>
      </w:pPr>
      <w:r>
        <w:t>List of figures</w:t>
      </w:r>
      <w:r>
        <w:tab/>
      </w:r>
      <w:r>
        <w:fldChar w:fldCharType="begin"/>
      </w:r>
      <w:r>
        <w:instrText xml:space="preserve"> PAGEREF _Toc108447533 \h </w:instrText>
      </w:r>
      <w:r>
        <w:fldChar w:fldCharType="separate"/>
      </w:r>
      <w:r>
        <w:t>IV</w:t>
      </w:r>
      <w:r>
        <w:fldChar w:fldCharType="end"/>
      </w:r>
    </w:p>
    <w:p w14:paraId="4FF5B92C" w14:textId="440CB398" w:rsidR="007B7558" w:rsidRDefault="007B7558">
      <w:pPr>
        <w:pStyle w:val="Verzeichnis1"/>
        <w:rPr>
          <w:rFonts w:eastAsiaTheme="minorEastAsia" w:cstheme="minorBidi"/>
          <w:b w:val="0"/>
          <w:szCs w:val="22"/>
        </w:rPr>
      </w:pPr>
      <w:r>
        <w:t>List of tables</w:t>
      </w:r>
      <w:r>
        <w:tab/>
      </w:r>
      <w:r>
        <w:fldChar w:fldCharType="begin"/>
      </w:r>
      <w:r>
        <w:instrText xml:space="preserve"> PAGEREF _Toc108447534 \h </w:instrText>
      </w:r>
      <w:r>
        <w:fldChar w:fldCharType="separate"/>
      </w:r>
      <w:r>
        <w:t>V</w:t>
      </w:r>
      <w:r>
        <w:fldChar w:fldCharType="end"/>
      </w:r>
    </w:p>
    <w:p w14:paraId="20CDAA0C" w14:textId="07988108" w:rsidR="007B7558" w:rsidRDefault="007B7558">
      <w:pPr>
        <w:pStyle w:val="Verzeichnis1"/>
        <w:rPr>
          <w:rFonts w:eastAsiaTheme="minorEastAsia" w:cstheme="minorBidi"/>
          <w:b w:val="0"/>
          <w:szCs w:val="22"/>
        </w:rPr>
      </w:pPr>
      <w:r>
        <w:t>1</w:t>
      </w:r>
      <w:r>
        <w:rPr>
          <w:rFonts w:eastAsiaTheme="minorEastAsia" w:cstheme="minorBidi"/>
          <w:b w:val="0"/>
          <w:szCs w:val="22"/>
        </w:rPr>
        <w:tab/>
      </w:r>
      <w:r>
        <w:t>Introduction</w:t>
      </w:r>
      <w:r>
        <w:tab/>
      </w:r>
      <w:r>
        <w:fldChar w:fldCharType="begin"/>
      </w:r>
      <w:r>
        <w:instrText xml:space="preserve"> PAGEREF _Toc108447535 \h </w:instrText>
      </w:r>
      <w:r>
        <w:fldChar w:fldCharType="separate"/>
      </w:r>
      <w:r>
        <w:t>1</w:t>
      </w:r>
      <w:r>
        <w:fldChar w:fldCharType="end"/>
      </w:r>
    </w:p>
    <w:p w14:paraId="0D0158C4" w14:textId="2E14D4A6" w:rsidR="007B7558" w:rsidRDefault="007B7558">
      <w:pPr>
        <w:pStyle w:val="Verzeichnis2"/>
        <w:tabs>
          <w:tab w:val="left" w:pos="992"/>
        </w:tabs>
        <w:rPr>
          <w:rFonts w:eastAsiaTheme="minorEastAsia" w:cstheme="minorBidi"/>
          <w:noProof/>
          <w:szCs w:val="22"/>
        </w:rPr>
      </w:pPr>
      <w:r>
        <w:rPr>
          <w:noProof/>
        </w:rPr>
        <w:t>1.1</w:t>
      </w:r>
      <w:r>
        <w:rPr>
          <w:rFonts w:eastAsiaTheme="minorEastAsia" w:cstheme="minorBidi"/>
          <w:noProof/>
          <w:szCs w:val="22"/>
        </w:rPr>
        <w:tab/>
      </w:r>
      <w:r>
        <w:rPr>
          <w:noProof/>
        </w:rPr>
        <w:t>Problem statement and objective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_Toc108447536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7B718D8" w14:textId="44D4F25A" w:rsidR="007B7558" w:rsidRDefault="007B7558">
      <w:pPr>
        <w:pStyle w:val="Verzeichnis2"/>
        <w:tabs>
          <w:tab w:val="left" w:pos="992"/>
        </w:tabs>
        <w:rPr>
          <w:rFonts w:eastAsiaTheme="minorEastAsia" w:cstheme="minorBidi"/>
          <w:noProof/>
          <w:szCs w:val="22"/>
        </w:rPr>
      </w:pPr>
      <w:r>
        <w:rPr>
          <w:noProof/>
        </w:rPr>
        <w:t>1.2</w:t>
      </w:r>
      <w:r>
        <w:rPr>
          <w:rFonts w:eastAsiaTheme="minorEastAsia" w:cstheme="minorBidi"/>
          <w:noProof/>
          <w:szCs w:val="22"/>
        </w:rPr>
        <w:tab/>
      </w:r>
      <w:r>
        <w:rPr>
          <w:noProof/>
        </w:rPr>
        <w:t>Structure of the thesis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_Toc108447537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640CE71" w14:textId="23033706" w:rsidR="007B7558" w:rsidRDefault="007B7558">
      <w:pPr>
        <w:pStyle w:val="Verzeichnis1"/>
        <w:rPr>
          <w:rFonts w:eastAsiaTheme="minorEastAsia" w:cstheme="minorBidi"/>
          <w:b w:val="0"/>
          <w:szCs w:val="22"/>
        </w:rPr>
      </w:pPr>
      <w:r>
        <w:t>2</w:t>
      </w:r>
      <w:r>
        <w:rPr>
          <w:rFonts w:eastAsiaTheme="minorEastAsia" w:cstheme="minorBidi"/>
          <w:b w:val="0"/>
          <w:szCs w:val="22"/>
        </w:rPr>
        <w:tab/>
      </w:r>
      <w:r>
        <w:t>State of the art</w:t>
      </w:r>
      <w:r>
        <w:tab/>
      </w:r>
      <w:r>
        <w:fldChar w:fldCharType="begin"/>
      </w:r>
      <w:r>
        <w:instrText xml:space="preserve"> PAGEREF _Toc108447538 \h </w:instrText>
      </w:r>
      <w:r>
        <w:fldChar w:fldCharType="separate"/>
      </w:r>
      <w:r>
        <w:t>2</w:t>
      </w:r>
      <w:r>
        <w:fldChar w:fldCharType="end"/>
      </w:r>
    </w:p>
    <w:p w14:paraId="4F3C92D3" w14:textId="24966FA2" w:rsidR="007B7558" w:rsidRDefault="007B7558">
      <w:pPr>
        <w:pStyle w:val="Verzeichnis2"/>
        <w:tabs>
          <w:tab w:val="left" w:pos="992"/>
        </w:tabs>
        <w:rPr>
          <w:rFonts w:eastAsiaTheme="minorEastAsia" w:cstheme="minorBidi"/>
          <w:noProof/>
          <w:szCs w:val="22"/>
        </w:rPr>
      </w:pPr>
      <w:r w:rsidRPr="00B20692">
        <w:rPr>
          <w:noProof/>
          <w:lang w:val="en-US"/>
        </w:rPr>
        <w:t>2.1</w:t>
      </w:r>
      <w:r>
        <w:rPr>
          <w:rFonts w:eastAsiaTheme="minorEastAsia" w:cstheme="minorBidi"/>
          <w:noProof/>
          <w:szCs w:val="22"/>
        </w:rPr>
        <w:tab/>
      </w:r>
      <w:r w:rsidRPr="00B20692">
        <w:rPr>
          <w:noProof/>
          <w:lang w:val="en-US"/>
        </w:rPr>
        <w:t>Ergonomic and movement-economical wor system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_Toc108447539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1D99752" w14:textId="24DB1105" w:rsidR="007B7558" w:rsidRDefault="007B7558">
      <w:pPr>
        <w:pStyle w:val="Verzeichnis1"/>
        <w:rPr>
          <w:rFonts w:eastAsiaTheme="minorEastAsia" w:cstheme="minorBidi"/>
          <w:b w:val="0"/>
          <w:szCs w:val="22"/>
        </w:rPr>
      </w:pPr>
      <w:r>
        <w:t>3</w:t>
      </w:r>
      <w:r>
        <w:rPr>
          <w:rFonts w:eastAsiaTheme="minorEastAsia" w:cstheme="minorBidi"/>
          <w:b w:val="0"/>
          <w:szCs w:val="22"/>
        </w:rPr>
        <w:tab/>
      </w:r>
      <w:r>
        <w:t>Conclusion and outlook</w:t>
      </w:r>
      <w:r>
        <w:tab/>
      </w:r>
      <w:r>
        <w:fldChar w:fldCharType="begin"/>
      </w:r>
      <w:r>
        <w:instrText xml:space="preserve"> PAGEREF _Toc108447540 \h </w:instrText>
      </w:r>
      <w:r>
        <w:fldChar w:fldCharType="separate"/>
      </w:r>
      <w:r>
        <w:t>3</w:t>
      </w:r>
      <w:r>
        <w:fldChar w:fldCharType="end"/>
      </w:r>
    </w:p>
    <w:p w14:paraId="738F097D" w14:textId="30567796" w:rsidR="007B7558" w:rsidRDefault="007B7558">
      <w:pPr>
        <w:pStyle w:val="Verzeichnis1"/>
        <w:rPr>
          <w:rFonts w:eastAsiaTheme="minorEastAsia" w:cstheme="minorBidi"/>
          <w:b w:val="0"/>
          <w:szCs w:val="22"/>
        </w:rPr>
      </w:pPr>
      <w:r>
        <w:t>4</w:t>
      </w:r>
      <w:r>
        <w:rPr>
          <w:rFonts w:eastAsiaTheme="minorEastAsia" w:cstheme="minorBidi"/>
          <w:b w:val="0"/>
          <w:szCs w:val="22"/>
        </w:rPr>
        <w:tab/>
      </w:r>
      <w:r>
        <w:t>List of references</w:t>
      </w:r>
      <w:r>
        <w:tab/>
      </w:r>
      <w:r>
        <w:fldChar w:fldCharType="begin"/>
      </w:r>
      <w:r>
        <w:instrText xml:space="preserve"> PAGEREF _Toc108447541 \h </w:instrText>
      </w:r>
      <w:r>
        <w:fldChar w:fldCharType="separate"/>
      </w:r>
      <w:r>
        <w:t>4</w:t>
      </w:r>
      <w:r>
        <w:fldChar w:fldCharType="end"/>
      </w:r>
    </w:p>
    <w:p w14:paraId="516C0568" w14:textId="50C9D30A" w:rsidR="007B7558" w:rsidRDefault="007B7558">
      <w:pPr>
        <w:pStyle w:val="Verzeichnis1"/>
        <w:rPr>
          <w:rFonts w:eastAsiaTheme="minorEastAsia" w:cstheme="minorBidi"/>
          <w:b w:val="0"/>
          <w:szCs w:val="22"/>
        </w:rPr>
      </w:pPr>
      <w:r w:rsidRPr="00B20692">
        <w:rPr>
          <w:lang w:val="en-US"/>
        </w:rPr>
        <w:t>Appendix</w:t>
      </w:r>
      <w:r>
        <w:tab/>
      </w:r>
      <w:r>
        <w:fldChar w:fldCharType="begin"/>
      </w:r>
      <w:r>
        <w:instrText xml:space="preserve"> PAGEREF _Toc108447542 \h </w:instrText>
      </w:r>
      <w:r>
        <w:fldChar w:fldCharType="separate"/>
      </w:r>
      <w:r>
        <w:t>5</w:t>
      </w:r>
      <w:r>
        <w:fldChar w:fldCharType="end"/>
      </w:r>
    </w:p>
    <w:p w14:paraId="5AE192D6" w14:textId="454BFF8F" w:rsidR="00877724" w:rsidRPr="00825B71" w:rsidRDefault="00453E79" w:rsidP="00E95209">
      <w:pPr>
        <w:rPr>
          <w:b/>
        </w:rPr>
      </w:pPr>
      <w:r w:rsidRPr="00015AC4">
        <w:fldChar w:fldCharType="end"/>
      </w:r>
      <w:r w:rsidR="00825B71">
        <w:rPr>
          <w:b/>
        </w:rPr>
        <w:t>Affidavit</w:t>
      </w:r>
    </w:p>
    <w:p w14:paraId="60B55BD6" w14:textId="4BC93ADD" w:rsidR="00C1660E" w:rsidRPr="00BA57A7" w:rsidRDefault="00C33279" w:rsidP="00825B71">
      <w:pPr>
        <w:pStyle w:val="berschrift1"/>
        <w:numPr>
          <w:ilvl w:val="0"/>
          <w:numId w:val="0"/>
        </w:numPr>
        <w:ind w:left="708" w:hanging="708"/>
      </w:pPr>
      <w:bookmarkStart w:id="3" w:name="Abkürzungsverzeichnis"/>
      <w:bookmarkStart w:id="4" w:name="_Toc108447532"/>
      <w:bookmarkEnd w:id="3"/>
      <w:r>
        <w:lastRenderedPageBreak/>
        <w:t xml:space="preserve">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abbreviations</w:t>
      </w:r>
      <w:bookmarkEnd w:id="4"/>
      <w:proofErr w:type="spellEnd"/>
    </w:p>
    <w:tbl>
      <w:tblPr>
        <w:tblW w:w="8505" w:type="dxa"/>
        <w:tblLook w:val="04A0" w:firstRow="1" w:lastRow="0" w:firstColumn="1" w:lastColumn="0" w:noHBand="0" w:noVBand="1"/>
      </w:tblPr>
      <w:tblGrid>
        <w:gridCol w:w="1560"/>
        <w:gridCol w:w="6945"/>
      </w:tblGrid>
      <w:tr w:rsidR="00FF00F9" w:rsidRPr="00BA57A7" w14:paraId="29065B00" w14:textId="77777777" w:rsidTr="005C6A5F">
        <w:trPr>
          <w:trHeight w:val="255"/>
        </w:trPr>
        <w:tc>
          <w:tcPr>
            <w:tcW w:w="1560" w:type="dxa"/>
            <w:shd w:val="clear" w:color="auto" w:fill="auto"/>
          </w:tcPr>
          <w:p w14:paraId="2817DC31" w14:textId="7FB004F7" w:rsidR="00FF00F9" w:rsidRPr="00BA57A7" w:rsidRDefault="008C6F94" w:rsidP="007179C2">
            <w:pPr>
              <w:pStyle w:val="StandardEinzug3"/>
              <w:ind w:left="0" w:firstLine="0"/>
            </w:pPr>
            <w:r>
              <w:t>2</w:t>
            </w:r>
            <w:r w:rsidR="00FF00F9">
              <w:t>D</w:t>
            </w:r>
          </w:p>
        </w:tc>
        <w:tc>
          <w:tcPr>
            <w:tcW w:w="6945" w:type="dxa"/>
            <w:shd w:val="clear" w:color="auto" w:fill="auto"/>
          </w:tcPr>
          <w:p w14:paraId="366703B7" w14:textId="55ABA12F" w:rsidR="00FF00F9" w:rsidRPr="00BA57A7" w:rsidRDefault="00825B71" w:rsidP="008C6F94">
            <w:pPr>
              <w:pStyle w:val="StandardEinzug3"/>
              <w:ind w:left="0" w:firstLine="0"/>
            </w:pPr>
            <w:proofErr w:type="spellStart"/>
            <w:r>
              <w:t>Two</w:t>
            </w:r>
            <w:proofErr w:type="spellEnd"/>
            <w:r>
              <w:t>-</w:t>
            </w:r>
            <w:r w:rsidR="00FF00F9">
              <w:t>dimensional</w:t>
            </w:r>
          </w:p>
        </w:tc>
      </w:tr>
      <w:tr w:rsidR="008C6F94" w:rsidRPr="00BA57A7" w14:paraId="349B5EFA" w14:textId="77777777" w:rsidTr="005C6A5F">
        <w:trPr>
          <w:trHeight w:val="255"/>
        </w:trPr>
        <w:tc>
          <w:tcPr>
            <w:tcW w:w="1560" w:type="dxa"/>
            <w:shd w:val="clear" w:color="auto" w:fill="auto"/>
          </w:tcPr>
          <w:p w14:paraId="66E92246" w14:textId="429D582A" w:rsidR="008C6F94" w:rsidRDefault="008C6F94" w:rsidP="007179C2">
            <w:pPr>
              <w:pStyle w:val="StandardEinzug3"/>
              <w:ind w:left="0" w:firstLine="0"/>
            </w:pPr>
            <w:r>
              <w:t>3D</w:t>
            </w:r>
          </w:p>
        </w:tc>
        <w:tc>
          <w:tcPr>
            <w:tcW w:w="6945" w:type="dxa"/>
            <w:shd w:val="clear" w:color="auto" w:fill="auto"/>
          </w:tcPr>
          <w:p w14:paraId="18D4BE75" w14:textId="210319FF" w:rsidR="008C6F94" w:rsidRDefault="00825B71" w:rsidP="000853E5">
            <w:pPr>
              <w:pStyle w:val="StandardEinzug3"/>
              <w:ind w:left="0" w:firstLine="0"/>
            </w:pPr>
            <w:proofErr w:type="spellStart"/>
            <w:r>
              <w:t>Three</w:t>
            </w:r>
            <w:proofErr w:type="spellEnd"/>
            <w:r>
              <w:t>-</w:t>
            </w:r>
            <w:r w:rsidR="008C6F94">
              <w:t>dimensional</w:t>
            </w:r>
          </w:p>
        </w:tc>
      </w:tr>
    </w:tbl>
    <w:p w14:paraId="10AED449" w14:textId="27632DB4" w:rsidR="00877724" w:rsidRPr="00BA57A7" w:rsidRDefault="00877724" w:rsidP="00877724"/>
    <w:p w14:paraId="1E129B8F" w14:textId="53F4CCAE" w:rsidR="00C1660E" w:rsidRPr="00BA57A7" w:rsidRDefault="00C33279" w:rsidP="00774868">
      <w:pPr>
        <w:pStyle w:val="berschrift1"/>
        <w:numPr>
          <w:ilvl w:val="0"/>
          <w:numId w:val="0"/>
        </w:numPr>
      </w:pPr>
      <w:bookmarkStart w:id="5" w:name="_Toc108447533"/>
      <w:r>
        <w:lastRenderedPageBreak/>
        <w:t xml:space="preserve">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figures</w:t>
      </w:r>
      <w:bookmarkEnd w:id="5"/>
      <w:proofErr w:type="spellEnd"/>
    </w:p>
    <w:p w14:paraId="3FBEA34C" w14:textId="46113F25" w:rsidR="007B7558" w:rsidRDefault="00825B71">
      <w:pPr>
        <w:pStyle w:val="Abbildungsverzeichnis"/>
        <w:rPr>
          <w:rFonts w:eastAsiaTheme="minorEastAsia" w:cstheme="minorBidi"/>
          <w:szCs w:val="22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108447543" w:history="1">
        <w:r w:rsidR="007B7558" w:rsidRPr="00496BBD">
          <w:rPr>
            <w:rStyle w:val="Hyperlink"/>
          </w:rPr>
          <w:t>Figure 1: REFA work system model (cf. Schmauder and Spanner-Ilmer 2014. p. 23)</w:t>
        </w:r>
        <w:r w:rsidR="007B7558">
          <w:rPr>
            <w:webHidden/>
          </w:rPr>
          <w:tab/>
        </w:r>
        <w:r w:rsidR="007B7558">
          <w:rPr>
            <w:webHidden/>
          </w:rPr>
          <w:fldChar w:fldCharType="begin"/>
        </w:r>
        <w:r w:rsidR="007B7558">
          <w:rPr>
            <w:webHidden/>
          </w:rPr>
          <w:instrText xml:space="preserve"> PAGEREF _Toc108447543 \h </w:instrText>
        </w:r>
        <w:r w:rsidR="007B7558">
          <w:rPr>
            <w:webHidden/>
          </w:rPr>
        </w:r>
        <w:r w:rsidR="007B7558">
          <w:rPr>
            <w:webHidden/>
          </w:rPr>
          <w:fldChar w:fldCharType="separate"/>
        </w:r>
        <w:r w:rsidR="007B7558">
          <w:rPr>
            <w:webHidden/>
          </w:rPr>
          <w:t>2</w:t>
        </w:r>
        <w:r w:rsidR="007B7558">
          <w:rPr>
            <w:webHidden/>
          </w:rPr>
          <w:fldChar w:fldCharType="end"/>
        </w:r>
      </w:hyperlink>
    </w:p>
    <w:p w14:paraId="05E18063" w14:textId="2E7E5639" w:rsidR="00825B71" w:rsidRPr="00BA57A7" w:rsidRDefault="00825B71" w:rsidP="00825B71">
      <w:pPr>
        <w:spacing w:after="0"/>
      </w:pPr>
      <w:r>
        <w:fldChar w:fldCharType="end"/>
      </w:r>
      <w:r w:rsidRPr="00BA57A7">
        <w:t xml:space="preserve"> </w:t>
      </w:r>
    </w:p>
    <w:p w14:paraId="702B0681" w14:textId="7AB5A45F" w:rsidR="00877724" w:rsidRPr="00BA57A7" w:rsidRDefault="00877724" w:rsidP="00A70D9C">
      <w:pPr>
        <w:spacing w:after="0"/>
      </w:pPr>
      <w:r w:rsidRPr="00BA57A7">
        <w:br w:type="page"/>
      </w:r>
    </w:p>
    <w:p w14:paraId="485F7DF2" w14:textId="3DA8197B" w:rsidR="00C1660E" w:rsidRDefault="00C33279" w:rsidP="002E1F2D">
      <w:pPr>
        <w:pStyle w:val="berschrift1"/>
        <w:numPr>
          <w:ilvl w:val="0"/>
          <w:numId w:val="0"/>
        </w:numPr>
      </w:pPr>
      <w:bookmarkStart w:id="6" w:name="_Toc108447534"/>
      <w:r>
        <w:lastRenderedPageBreak/>
        <w:t xml:space="preserve">List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tables</w:t>
      </w:r>
      <w:bookmarkEnd w:id="6"/>
      <w:proofErr w:type="spellEnd"/>
    </w:p>
    <w:p w14:paraId="66EB95DE" w14:textId="756ECFA3" w:rsidR="007B7558" w:rsidRDefault="00825B71">
      <w:pPr>
        <w:pStyle w:val="Abbildungsverzeichnis"/>
        <w:rPr>
          <w:rFonts w:eastAsiaTheme="minorEastAsia" w:cstheme="minorBidi"/>
          <w:szCs w:val="22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108447544" w:history="1">
        <w:r w:rsidR="007B7558" w:rsidRPr="003169F5">
          <w:rPr>
            <w:rStyle w:val="Hyperlink"/>
          </w:rPr>
          <w:t>Table 1: MTM analysis methods (cf. Bokranz et al. 2006, p.511)</w:t>
        </w:r>
        <w:r w:rsidR="007B7558">
          <w:rPr>
            <w:webHidden/>
          </w:rPr>
          <w:tab/>
        </w:r>
        <w:r w:rsidR="007B7558">
          <w:rPr>
            <w:webHidden/>
          </w:rPr>
          <w:fldChar w:fldCharType="begin"/>
        </w:r>
        <w:r w:rsidR="007B7558">
          <w:rPr>
            <w:webHidden/>
          </w:rPr>
          <w:instrText xml:space="preserve"> PAGEREF _Toc108447544 \h </w:instrText>
        </w:r>
        <w:r w:rsidR="007B7558">
          <w:rPr>
            <w:webHidden/>
          </w:rPr>
        </w:r>
        <w:r w:rsidR="007B7558">
          <w:rPr>
            <w:webHidden/>
          </w:rPr>
          <w:fldChar w:fldCharType="separate"/>
        </w:r>
        <w:r w:rsidR="007B7558">
          <w:rPr>
            <w:webHidden/>
          </w:rPr>
          <w:t>2</w:t>
        </w:r>
        <w:r w:rsidR="007B7558">
          <w:rPr>
            <w:webHidden/>
          </w:rPr>
          <w:fldChar w:fldCharType="end"/>
        </w:r>
      </w:hyperlink>
    </w:p>
    <w:p w14:paraId="74E66097" w14:textId="20B1FAB4" w:rsidR="002E1F2D" w:rsidRPr="002E1F2D" w:rsidRDefault="00825B71" w:rsidP="002E1F2D">
      <w:r>
        <w:fldChar w:fldCharType="end"/>
      </w:r>
    </w:p>
    <w:p w14:paraId="5B4C6EE3" w14:textId="08130C1B" w:rsidR="00877724" w:rsidRPr="00BA57A7" w:rsidRDefault="00877724" w:rsidP="00877724"/>
    <w:p w14:paraId="0FEC49ED" w14:textId="7F5557B7" w:rsidR="00877724" w:rsidRPr="00BA57A7" w:rsidRDefault="00877724" w:rsidP="00877724">
      <w:bookmarkStart w:id="7" w:name="Symbolverzeichnis"/>
      <w:bookmarkEnd w:id="7"/>
    </w:p>
    <w:p w14:paraId="023FBDA9" w14:textId="3752D22A" w:rsidR="00614743" w:rsidRPr="00BA57A7" w:rsidRDefault="00C36B81" w:rsidP="00C36B81">
      <w:pPr>
        <w:overflowPunct/>
        <w:autoSpaceDE/>
        <w:autoSpaceDN/>
        <w:adjustRightInd/>
        <w:spacing w:after="0" w:line="240" w:lineRule="auto"/>
        <w:jc w:val="left"/>
        <w:textAlignment w:val="auto"/>
        <w:sectPr w:rsidR="00614743" w:rsidRPr="00BA57A7" w:rsidSect="000512A2">
          <w:headerReference w:type="default" r:id="rId14"/>
          <w:pgSz w:w="11907" w:h="16840" w:code="9"/>
          <w:pgMar w:top="1418" w:right="1134" w:bottom="1134" w:left="1701" w:header="720" w:footer="0" w:gutter="0"/>
          <w:pgNumType w:fmt="upperRoman" w:start="1"/>
          <w:cols w:space="502"/>
        </w:sectPr>
      </w:pPr>
      <w:r w:rsidRPr="00BA57A7">
        <w:rPr>
          <w:vanish/>
        </w:rPr>
        <w:t>Achtung: Hier ist ein Abschnittswechsel eingefügt! Dieser Text ist verborgen</w:t>
      </w:r>
    </w:p>
    <w:p w14:paraId="625BA168" w14:textId="7C2317AF" w:rsidR="00D13C49" w:rsidRPr="00BA57A7" w:rsidRDefault="00C33279" w:rsidP="000512A2">
      <w:pPr>
        <w:pStyle w:val="berschrift1"/>
      </w:pPr>
      <w:bookmarkStart w:id="8" w:name="_Toc108447535"/>
      <w:proofErr w:type="spellStart"/>
      <w:r>
        <w:lastRenderedPageBreak/>
        <w:t>Introduction</w:t>
      </w:r>
      <w:bookmarkEnd w:id="8"/>
      <w:proofErr w:type="spellEnd"/>
    </w:p>
    <w:p w14:paraId="0D2514A6" w14:textId="3C4AFA78" w:rsidR="0084647A" w:rsidRDefault="003F0A0B" w:rsidP="00724224">
      <w:bookmarkStart w:id="9" w:name="_Hlk26351686"/>
      <w:r w:rsidRPr="00024B1C">
        <w:rPr>
          <w:lang w:val="en-US"/>
        </w:rPr>
        <w:t xml:space="preserve">In today’s world, companies are confronted with increasing demands and </w:t>
      </w:r>
      <w:proofErr w:type="spellStart"/>
      <w:r w:rsidRPr="00024B1C">
        <w:rPr>
          <w:lang w:val="en-US"/>
        </w:rPr>
        <w:t>chalaenges</w:t>
      </w:r>
      <w:proofErr w:type="spellEnd"/>
      <w:r w:rsidRPr="00024B1C">
        <w:rPr>
          <w:lang w:val="en-US"/>
        </w:rPr>
        <w:t xml:space="preserve">. Progressive </w:t>
      </w:r>
      <w:proofErr w:type="spellStart"/>
      <w:r w:rsidRPr="00024B1C">
        <w:rPr>
          <w:lang w:val="en-US"/>
        </w:rPr>
        <w:t>golobalization</w:t>
      </w:r>
      <w:proofErr w:type="spellEnd"/>
      <w:r w:rsidRPr="00024B1C">
        <w:rPr>
          <w:lang w:val="en-US"/>
        </w:rPr>
        <w:t xml:space="preserve">, for example, leads to volatile competitive conditions. (cf. </w:t>
      </w:r>
      <w:proofErr w:type="spellStart"/>
      <w:r w:rsidRPr="00024B1C">
        <w:rPr>
          <w:lang w:val="en-US"/>
        </w:rPr>
        <w:t>Kaluza</w:t>
      </w:r>
      <w:proofErr w:type="spellEnd"/>
      <w:r w:rsidRPr="00024B1C">
        <w:rPr>
          <w:lang w:val="en-US"/>
        </w:rPr>
        <w:t xml:space="preserve"> and Behrens 2005, p. 324). </w:t>
      </w:r>
      <w:r>
        <w:t xml:space="preserve">At </w:t>
      </w:r>
      <w:proofErr w:type="spellStart"/>
      <w:r>
        <w:t>the</w:t>
      </w:r>
      <w:proofErr w:type="spellEnd"/>
      <w:r>
        <w:t xml:space="preserve"> same </w:t>
      </w:r>
      <w:proofErr w:type="gramStart"/>
      <w:r>
        <w:t>time,…</w:t>
      </w:r>
      <w:proofErr w:type="gramEnd"/>
      <w:r w:rsidR="00724224">
        <w:t xml:space="preserve"> </w:t>
      </w:r>
    </w:p>
    <w:bookmarkEnd w:id="9"/>
    <w:p w14:paraId="11D3EE1D" w14:textId="14A5060B" w:rsidR="00C00299" w:rsidRPr="0055168E" w:rsidRDefault="00C00299" w:rsidP="007E7DDE"/>
    <w:p w14:paraId="435736DC" w14:textId="1D50849E" w:rsidR="005A60D1" w:rsidRPr="0055168E" w:rsidRDefault="00D13C49" w:rsidP="005A60D1">
      <w:pPr>
        <w:pStyle w:val="berschrift2"/>
      </w:pPr>
      <w:bookmarkStart w:id="10" w:name="_Toc108447536"/>
      <w:r w:rsidRPr="0055168E">
        <w:t>Problem</w:t>
      </w:r>
      <w:bookmarkStart w:id="11" w:name="_Hlk26355194"/>
      <w:r w:rsidR="00C33279">
        <w:t xml:space="preserve"> </w:t>
      </w:r>
      <w:proofErr w:type="spellStart"/>
      <w:r w:rsidR="00C33279">
        <w:t>statement</w:t>
      </w:r>
      <w:proofErr w:type="spellEnd"/>
      <w:r w:rsidR="00C33279">
        <w:t xml:space="preserve"> </w:t>
      </w:r>
      <w:proofErr w:type="spellStart"/>
      <w:r w:rsidR="00C33279">
        <w:t>and</w:t>
      </w:r>
      <w:proofErr w:type="spellEnd"/>
      <w:r w:rsidR="00C33279">
        <w:t xml:space="preserve"> </w:t>
      </w:r>
      <w:proofErr w:type="spellStart"/>
      <w:r w:rsidR="00C33279">
        <w:t>objective</w:t>
      </w:r>
      <w:bookmarkEnd w:id="10"/>
      <w:proofErr w:type="spellEnd"/>
    </w:p>
    <w:bookmarkEnd w:id="11"/>
    <w:p w14:paraId="79BACDA1" w14:textId="77777777" w:rsidR="00103F88" w:rsidRDefault="00103F88" w:rsidP="00094B48"/>
    <w:p w14:paraId="37A9B1A7" w14:textId="3FA728D2" w:rsidR="00227053" w:rsidRPr="00BA57A7" w:rsidRDefault="00C33279" w:rsidP="000512A2">
      <w:pPr>
        <w:pStyle w:val="berschrift2"/>
      </w:pPr>
      <w:bookmarkStart w:id="12" w:name="_Toc108447537"/>
      <w:proofErr w:type="spellStart"/>
      <w:r>
        <w:t>Structure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thesis</w:t>
      </w:r>
      <w:bookmarkEnd w:id="12"/>
      <w:proofErr w:type="spellEnd"/>
    </w:p>
    <w:p w14:paraId="3850945B" w14:textId="1CBCBBA1" w:rsidR="00D13C49" w:rsidRPr="00BA57A7" w:rsidRDefault="00C33279" w:rsidP="000512A2">
      <w:pPr>
        <w:pStyle w:val="berschrift1"/>
      </w:pPr>
      <w:bookmarkStart w:id="13" w:name="_Toc108447538"/>
      <w:r>
        <w:lastRenderedPageBreak/>
        <w:t xml:space="preserve">State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</w:t>
      </w:r>
      <w:bookmarkEnd w:id="13"/>
      <w:proofErr w:type="spellEnd"/>
    </w:p>
    <w:p w14:paraId="00B48AA9" w14:textId="13FBC63B" w:rsidR="00EE0E34" w:rsidRPr="00024B1C" w:rsidRDefault="00C33279" w:rsidP="00EE0E34">
      <w:pPr>
        <w:rPr>
          <w:lang w:val="en-US"/>
        </w:rPr>
      </w:pPr>
      <w:r w:rsidRPr="00024B1C">
        <w:rPr>
          <w:lang w:val="en-US"/>
        </w:rPr>
        <w:t>In the scientific state of the art…</w:t>
      </w:r>
    </w:p>
    <w:p w14:paraId="3B171768" w14:textId="77777777" w:rsidR="0095265D" w:rsidRPr="00024B1C" w:rsidRDefault="0095265D" w:rsidP="00E43F82">
      <w:pPr>
        <w:rPr>
          <w:lang w:val="en-US"/>
        </w:rPr>
      </w:pPr>
    </w:p>
    <w:p w14:paraId="5AE5AD23" w14:textId="0BF94EE2" w:rsidR="00183F98" w:rsidRPr="00024B1C" w:rsidRDefault="003F0A0B" w:rsidP="0095265D">
      <w:pPr>
        <w:pStyle w:val="berschrift2"/>
        <w:rPr>
          <w:lang w:val="en-US"/>
        </w:rPr>
      </w:pPr>
      <w:bookmarkStart w:id="14" w:name="_Toc108447539"/>
      <w:r w:rsidRPr="00024B1C">
        <w:rPr>
          <w:lang w:val="en-US"/>
        </w:rPr>
        <w:t xml:space="preserve">Ergonomic and movement-economical </w:t>
      </w:r>
      <w:proofErr w:type="spellStart"/>
      <w:r w:rsidRPr="00024B1C">
        <w:rPr>
          <w:lang w:val="en-US"/>
        </w:rPr>
        <w:t>wor</w:t>
      </w:r>
      <w:proofErr w:type="spellEnd"/>
      <w:r w:rsidRPr="00024B1C">
        <w:rPr>
          <w:lang w:val="en-US"/>
        </w:rPr>
        <w:t xml:space="preserve"> system design</w:t>
      </w:r>
      <w:bookmarkEnd w:id="14"/>
    </w:p>
    <w:p w14:paraId="68C589EC" w14:textId="70F860AB" w:rsidR="0067327F" w:rsidRPr="00024B1C" w:rsidRDefault="00015AC4" w:rsidP="0067327F">
      <w:pPr>
        <w:rPr>
          <w:lang w:val="en-US"/>
        </w:rPr>
      </w:pPr>
      <w:r w:rsidRPr="00024B1C">
        <w:rPr>
          <w:lang w:val="en-US"/>
        </w:rPr>
        <w:t>…</w:t>
      </w:r>
      <w:r w:rsidR="003F0A0B" w:rsidRPr="00024B1C">
        <w:rPr>
          <w:lang w:val="en-US"/>
        </w:rPr>
        <w:t xml:space="preserve">Shown in the following </w:t>
      </w:r>
      <w:proofErr w:type="spellStart"/>
      <w:r w:rsidR="003F0A0B" w:rsidRPr="00024B1C">
        <w:rPr>
          <w:lang w:val="en-US"/>
        </w:rPr>
        <w:t>figrue</w:t>
      </w:r>
      <w:proofErr w:type="spellEnd"/>
      <w:r w:rsidR="003F0A0B" w:rsidRPr="00024B1C">
        <w:rPr>
          <w:lang w:val="en-US"/>
        </w:rPr>
        <w:t xml:space="preserve"> 2-1, in which</w:t>
      </w:r>
      <w:r w:rsidRPr="00024B1C">
        <w:rPr>
          <w:lang w:val="en-US"/>
        </w:rPr>
        <w:t xml:space="preserve">… </w:t>
      </w:r>
      <w:r w:rsidR="003F0A0B" w:rsidRPr="00024B1C">
        <w:rPr>
          <w:lang w:val="en-US"/>
        </w:rPr>
        <w:t xml:space="preserve">In addition, in the figure 2-1 it becomes clear that </w:t>
      </w:r>
      <w:r w:rsidRPr="00024B1C">
        <w:rPr>
          <w:lang w:val="en-US"/>
        </w:rPr>
        <w:t>…</w:t>
      </w:r>
    </w:p>
    <w:p w14:paraId="7A3C462B" w14:textId="77777777" w:rsidR="003F0A0B" w:rsidRDefault="0043007F" w:rsidP="003F0A0B">
      <w:pPr>
        <w:keepNext/>
      </w:pPr>
      <w:r w:rsidRPr="0043007F">
        <w:rPr>
          <w:noProof/>
        </w:rPr>
        <w:drawing>
          <wp:inline distT="0" distB="0" distL="0" distR="0" wp14:anchorId="5CC2DCE6" wp14:editId="6AD757ED">
            <wp:extent cx="5751195" cy="1780540"/>
            <wp:effectExtent l="0" t="0" r="190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195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793B6" w14:textId="59150CE3" w:rsidR="006D7B9F" w:rsidRDefault="003F0A0B" w:rsidP="002E1F2D">
      <w:pPr>
        <w:pStyle w:val="Beschriftung"/>
        <w:jc w:val="both"/>
      </w:pPr>
      <w:bookmarkStart w:id="15" w:name="_Toc108447543"/>
      <w:proofErr w:type="spellStart"/>
      <w:r>
        <w:t>Figure</w:t>
      </w:r>
      <w:proofErr w:type="spellEnd"/>
      <w:r>
        <w:t xml:space="preserve"> </w:t>
      </w:r>
      <w:fldSimple w:instr=" SEQ Figure \* ARABIC ">
        <w:r w:rsidR="007B7558">
          <w:rPr>
            <w:noProof/>
          </w:rPr>
          <w:t>1</w:t>
        </w:r>
      </w:fldSimple>
      <w:r>
        <w:t xml:space="preserve">: REFA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model</w:t>
      </w:r>
      <w:proofErr w:type="spellEnd"/>
      <w:r>
        <w:t xml:space="preserve"> (cf. </w:t>
      </w:r>
      <w:proofErr w:type="spellStart"/>
      <w:r>
        <w:t>Schmauder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Spanner-</w:t>
      </w:r>
      <w:proofErr w:type="spellStart"/>
      <w:r>
        <w:t>Ilmer</w:t>
      </w:r>
      <w:proofErr w:type="spellEnd"/>
      <w:r>
        <w:t xml:space="preserve"> 2014. p. 23)</w:t>
      </w:r>
      <w:bookmarkEnd w:id="15"/>
    </w:p>
    <w:p w14:paraId="7FACA8D6" w14:textId="77643C8F" w:rsidR="002E1F2D" w:rsidRDefault="002E1F2D" w:rsidP="002E1F2D">
      <w:pPr>
        <w:pStyle w:val="Beschriftung"/>
        <w:keepNext/>
        <w:jc w:val="both"/>
      </w:pPr>
      <w:bookmarkStart w:id="16" w:name="_Toc108447544"/>
      <w:r>
        <w:t xml:space="preserve">Table </w:t>
      </w:r>
      <w:fldSimple w:instr=" SEQ Table \* ARABIC ">
        <w:r w:rsidR="007B7558">
          <w:rPr>
            <w:noProof/>
          </w:rPr>
          <w:t>1</w:t>
        </w:r>
      </w:fldSimple>
      <w:r>
        <w:t xml:space="preserve">: MTM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(cf. </w:t>
      </w:r>
      <w:proofErr w:type="spellStart"/>
      <w:r>
        <w:t>Bokranz</w:t>
      </w:r>
      <w:proofErr w:type="spellEnd"/>
      <w:r>
        <w:t xml:space="preserve"> et al. 2006, p.511)</w:t>
      </w:r>
      <w:bookmarkEnd w:id="16"/>
    </w:p>
    <w:p w14:paraId="11E0516A" w14:textId="00DE06C7" w:rsidR="001862B1" w:rsidRDefault="00BD49BA" w:rsidP="00321216">
      <w:r w:rsidRPr="00BD49BA">
        <w:rPr>
          <w:noProof/>
        </w:rPr>
        <w:drawing>
          <wp:inline distT="0" distB="0" distL="0" distR="0" wp14:anchorId="0CC98BAE" wp14:editId="78DE83B5">
            <wp:extent cx="5760720" cy="2818672"/>
            <wp:effectExtent l="0" t="0" r="0" b="0"/>
            <wp:docPr id="93" name="Grafik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8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35845" w14:textId="77777777" w:rsidR="00AE20DC" w:rsidRDefault="00AE20DC" w:rsidP="00E33953"/>
    <w:p w14:paraId="41A5939B" w14:textId="2766D7B2" w:rsidR="00026EBB" w:rsidRPr="00BA57A7" w:rsidRDefault="002E1F2D" w:rsidP="00026EBB">
      <w:pPr>
        <w:pStyle w:val="berschrift1"/>
      </w:pPr>
      <w:bookmarkStart w:id="17" w:name="_Toc108447540"/>
      <w:proofErr w:type="spellStart"/>
      <w:r>
        <w:lastRenderedPageBreak/>
        <w:t>Conclusion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outlook</w:t>
      </w:r>
      <w:bookmarkEnd w:id="17"/>
      <w:proofErr w:type="spellEnd"/>
    </w:p>
    <w:p w14:paraId="0F2B2936" w14:textId="58C5FB0C" w:rsidR="00BB1664" w:rsidRPr="00024B1C" w:rsidRDefault="002E1F2D" w:rsidP="00044BF6">
      <w:pPr>
        <w:rPr>
          <w:lang w:val="en-US"/>
        </w:rPr>
      </w:pPr>
      <w:r w:rsidRPr="00024B1C">
        <w:rPr>
          <w:lang w:val="en-US"/>
        </w:rPr>
        <w:t>At the end of the thesis…</w:t>
      </w:r>
    </w:p>
    <w:p w14:paraId="734FD2B7" w14:textId="77777777" w:rsidR="00A1079D" w:rsidRPr="00024B1C" w:rsidRDefault="00A1079D" w:rsidP="00FE726B">
      <w:pPr>
        <w:rPr>
          <w:lang w:val="en-US"/>
        </w:rPr>
      </w:pPr>
    </w:p>
    <w:p w14:paraId="0F21EF35" w14:textId="77777777" w:rsidR="0023362F" w:rsidRPr="00024B1C" w:rsidRDefault="0023362F" w:rsidP="00FE726B">
      <w:pPr>
        <w:rPr>
          <w:lang w:val="en-US"/>
        </w:rPr>
      </w:pPr>
    </w:p>
    <w:p w14:paraId="6DA71D27" w14:textId="77777777" w:rsidR="00415E46" w:rsidRPr="00024B1C" w:rsidRDefault="00415E46" w:rsidP="00415E46">
      <w:pPr>
        <w:rPr>
          <w:lang w:val="en-US"/>
        </w:rPr>
      </w:pPr>
    </w:p>
    <w:p w14:paraId="1A1392FD" w14:textId="4338E5BB" w:rsidR="00015AC4" w:rsidRPr="00024B1C" w:rsidRDefault="00015AC4" w:rsidP="00415E46">
      <w:pPr>
        <w:rPr>
          <w:lang w:val="en-US"/>
        </w:rPr>
      </w:pPr>
    </w:p>
    <w:p w14:paraId="4783D3F5" w14:textId="77777777" w:rsidR="00015AC4" w:rsidRPr="00024B1C" w:rsidRDefault="00015AC4" w:rsidP="00015AC4">
      <w:pPr>
        <w:rPr>
          <w:lang w:val="en-US"/>
        </w:rPr>
      </w:pPr>
    </w:p>
    <w:p w14:paraId="3F8B177C" w14:textId="77777777" w:rsidR="00015AC4" w:rsidRPr="00024B1C" w:rsidRDefault="00015AC4" w:rsidP="00015AC4">
      <w:pPr>
        <w:rPr>
          <w:lang w:val="en-US"/>
        </w:rPr>
      </w:pPr>
    </w:p>
    <w:p w14:paraId="5B29B1A3" w14:textId="77777777" w:rsidR="00015AC4" w:rsidRPr="00024B1C" w:rsidRDefault="00015AC4" w:rsidP="00015AC4">
      <w:pPr>
        <w:rPr>
          <w:lang w:val="en-US"/>
        </w:rPr>
      </w:pPr>
    </w:p>
    <w:p w14:paraId="6E7501C0" w14:textId="77777777" w:rsidR="00015AC4" w:rsidRPr="00024B1C" w:rsidRDefault="00015AC4" w:rsidP="00015AC4">
      <w:pPr>
        <w:rPr>
          <w:lang w:val="en-US"/>
        </w:rPr>
      </w:pPr>
    </w:p>
    <w:p w14:paraId="04F21684" w14:textId="77777777" w:rsidR="00015AC4" w:rsidRPr="00024B1C" w:rsidRDefault="00015AC4" w:rsidP="00015AC4">
      <w:pPr>
        <w:rPr>
          <w:lang w:val="en-US"/>
        </w:rPr>
      </w:pPr>
    </w:p>
    <w:p w14:paraId="4DBCAB4C" w14:textId="77777777" w:rsidR="00015AC4" w:rsidRPr="00024B1C" w:rsidRDefault="00015AC4" w:rsidP="00015AC4">
      <w:pPr>
        <w:rPr>
          <w:lang w:val="en-US"/>
        </w:rPr>
      </w:pPr>
    </w:p>
    <w:p w14:paraId="78D2206E" w14:textId="59BBA02C" w:rsidR="00015AC4" w:rsidRPr="00024B1C" w:rsidRDefault="00015AC4" w:rsidP="00015AC4">
      <w:pPr>
        <w:tabs>
          <w:tab w:val="left" w:pos="5335"/>
        </w:tabs>
        <w:rPr>
          <w:lang w:val="en-US"/>
        </w:rPr>
      </w:pPr>
      <w:r w:rsidRPr="00024B1C">
        <w:rPr>
          <w:lang w:val="en-US"/>
        </w:rPr>
        <w:tab/>
      </w:r>
    </w:p>
    <w:p w14:paraId="4BB0DB53" w14:textId="5FDFC0B8" w:rsidR="007C6C47" w:rsidRPr="00024B1C" w:rsidRDefault="00015AC4" w:rsidP="00015AC4">
      <w:pPr>
        <w:tabs>
          <w:tab w:val="left" w:pos="5335"/>
        </w:tabs>
        <w:rPr>
          <w:lang w:val="en-US"/>
        </w:rPr>
        <w:sectPr w:rsidR="007C6C47" w:rsidRPr="00024B1C" w:rsidSect="00BE1749">
          <w:headerReference w:type="default" r:id="rId17"/>
          <w:footerReference w:type="default" r:id="rId18"/>
          <w:pgSz w:w="11907" w:h="16840" w:code="9"/>
          <w:pgMar w:top="1418" w:right="1134" w:bottom="1134" w:left="1701" w:header="720" w:footer="720" w:gutter="0"/>
          <w:pgNumType w:start="1"/>
          <w:cols w:space="502"/>
        </w:sectPr>
      </w:pPr>
      <w:r w:rsidRPr="00024B1C">
        <w:rPr>
          <w:lang w:val="en-US"/>
        </w:rPr>
        <w:tab/>
      </w:r>
    </w:p>
    <w:sdt>
      <w:sdtPr>
        <w:rPr>
          <w:b w:val="0"/>
          <w:kern w:val="0"/>
          <w:sz w:val="22"/>
        </w:rPr>
        <w:tag w:val="CitaviBibliography"/>
        <w:id w:val="-840619971"/>
        <w:placeholder>
          <w:docPart w:val="A81025F55A21491AB23897B53B5FB5CC"/>
        </w:placeholder>
      </w:sdtPr>
      <w:sdtEndPr/>
      <w:sdtContent>
        <w:p w14:paraId="1C0A9BF3" w14:textId="7BD5DD1B" w:rsidR="00044BF6" w:rsidRDefault="00FD51A8" w:rsidP="00044BF6">
          <w:pPr>
            <w:pStyle w:val="CitaviBibliographyHeading"/>
          </w:pPr>
          <w:r>
            <w:fldChar w:fldCharType="begin"/>
          </w:r>
          <w:r>
            <w:instrText>ADDIN CitaviBibliography</w:instrText>
          </w:r>
          <w:r>
            <w:fldChar w:fldCharType="separate"/>
          </w:r>
          <w:bookmarkStart w:id="18" w:name="_CTVL0019d0d22efe93c41e4bb7cefbdf5a04da7"/>
          <w:bookmarkStart w:id="19" w:name="_Toc108447541"/>
          <w:r w:rsidR="002E1F2D">
            <w:t>List of references</w:t>
          </w:r>
          <w:bookmarkEnd w:id="19"/>
        </w:p>
        <w:p w14:paraId="4D19C0D6" w14:textId="49498B16" w:rsidR="003128AC" w:rsidRDefault="003128AC" w:rsidP="003128AC">
          <w:pPr>
            <w:pStyle w:val="CitaviBibliographyEntry"/>
          </w:pPr>
        </w:p>
        <w:p w14:paraId="442ED348" w14:textId="36ADB85C" w:rsidR="00FD51A8" w:rsidRPr="00024B1C" w:rsidRDefault="003128AC" w:rsidP="00015AC4">
          <w:pPr>
            <w:pStyle w:val="CitaviBibliographyEntry"/>
            <w:ind w:left="567" w:hanging="567"/>
            <w:rPr>
              <w:lang w:val="en-US"/>
            </w:rPr>
          </w:pPr>
          <w:bookmarkStart w:id="20" w:name="_CTVL0019b75ccf7ff9a4e0183bf59892e9369a6"/>
          <w:bookmarkEnd w:id="18"/>
          <w:r>
            <w:t xml:space="preserve">Zur Mühlen, Michael; Hansmann, Holger (2012): Workflowmanagement. In: Jörg Becker, Martin Kugeler und Michael Rosemann (Hg.): Prozessmanagement. </w:t>
          </w:r>
          <w:r w:rsidRPr="00024B1C">
            <w:rPr>
              <w:lang w:val="en-US"/>
            </w:rPr>
            <w:t>Berlin, Heidelberg: Springer Berlin Heidelberg, S. 367-400.</w:t>
          </w:r>
          <w:bookmarkEnd w:id="20"/>
          <w:r w:rsidR="00FD51A8">
            <w:fldChar w:fldCharType="end"/>
          </w:r>
        </w:p>
      </w:sdtContent>
    </w:sdt>
    <w:p w14:paraId="555C3238" w14:textId="77777777" w:rsidR="00FD51A8" w:rsidRPr="00024B1C" w:rsidRDefault="00FD51A8" w:rsidP="00FD51A8">
      <w:pPr>
        <w:rPr>
          <w:lang w:val="en-US"/>
        </w:rPr>
      </w:pPr>
    </w:p>
    <w:p w14:paraId="26BAE960" w14:textId="3D648C03" w:rsidR="00FD51A8" w:rsidRPr="00024B1C" w:rsidRDefault="00FD51A8" w:rsidP="00FD51A8">
      <w:pPr>
        <w:rPr>
          <w:lang w:val="en-US"/>
        </w:rPr>
        <w:sectPr w:rsidR="00FD51A8" w:rsidRPr="00024B1C" w:rsidSect="00015AC4">
          <w:headerReference w:type="default" r:id="rId19"/>
          <w:pgSz w:w="11907" w:h="16840" w:code="9"/>
          <w:pgMar w:top="1418" w:right="1134" w:bottom="1134" w:left="1701" w:header="720" w:footer="720" w:gutter="0"/>
          <w:cols w:space="502"/>
        </w:sectPr>
      </w:pPr>
    </w:p>
    <w:p w14:paraId="3FDCC34B" w14:textId="1B07E6F4" w:rsidR="00E165B8" w:rsidRPr="00024B1C" w:rsidRDefault="002E1F2D" w:rsidP="00E165B8">
      <w:pPr>
        <w:pStyle w:val="berschrift1"/>
        <w:numPr>
          <w:ilvl w:val="0"/>
          <w:numId w:val="0"/>
        </w:numPr>
        <w:ind w:left="708" w:hanging="708"/>
        <w:rPr>
          <w:lang w:val="en-US"/>
        </w:rPr>
      </w:pPr>
      <w:bookmarkStart w:id="21" w:name="_Toc108447542"/>
      <w:r w:rsidRPr="00024B1C">
        <w:rPr>
          <w:lang w:val="en-US"/>
        </w:rPr>
        <w:lastRenderedPageBreak/>
        <w:t>Appendi</w:t>
      </w:r>
      <w:r w:rsidR="007B7558">
        <w:rPr>
          <w:lang w:val="en-US"/>
        </w:rPr>
        <w:t>x</w:t>
      </w:r>
      <w:bookmarkEnd w:id="21"/>
    </w:p>
    <w:p w14:paraId="44470527" w14:textId="58D98749" w:rsidR="002E1F2D" w:rsidRPr="00024B1C" w:rsidRDefault="002E1F2D" w:rsidP="002E1F2D">
      <w:pPr>
        <w:pStyle w:val="Beschriftung"/>
        <w:keepNext/>
        <w:jc w:val="both"/>
        <w:rPr>
          <w:lang w:val="en-US"/>
        </w:rPr>
      </w:pPr>
      <w:r w:rsidRPr="00024B1C">
        <w:rPr>
          <w:lang w:val="en-US"/>
        </w:rPr>
        <w:t xml:space="preserve">Appendix </w:t>
      </w:r>
      <w:r w:rsidR="000322A4">
        <w:fldChar w:fldCharType="begin"/>
      </w:r>
      <w:r w:rsidR="000322A4" w:rsidRPr="00024B1C">
        <w:rPr>
          <w:lang w:val="en-US"/>
        </w:rPr>
        <w:instrText xml:space="preserve"> SEQ Appendix \* ARABIC </w:instrText>
      </w:r>
      <w:r w:rsidR="000322A4">
        <w:fldChar w:fldCharType="separate"/>
      </w:r>
      <w:r w:rsidR="007B7558">
        <w:rPr>
          <w:noProof/>
          <w:lang w:val="en-US"/>
        </w:rPr>
        <w:t>1</w:t>
      </w:r>
      <w:r w:rsidR="000322A4">
        <w:rPr>
          <w:noProof/>
        </w:rPr>
        <w:fldChar w:fldCharType="end"/>
      </w:r>
      <w:r w:rsidRPr="00024B1C">
        <w:rPr>
          <w:lang w:val="en-US"/>
        </w:rPr>
        <w:t>: Use of time data along the PEP (cf. Deuse and Busch 2012, p. 81)</w:t>
      </w:r>
    </w:p>
    <w:p w14:paraId="1F88D166" w14:textId="61C1FD13" w:rsidR="008C3768" w:rsidRDefault="00C65BE1" w:rsidP="008C3768">
      <w:r w:rsidRPr="00C65BE1">
        <w:rPr>
          <w:noProof/>
        </w:rPr>
        <w:drawing>
          <wp:inline distT="0" distB="0" distL="0" distR="0" wp14:anchorId="3658618B" wp14:editId="564DD52B">
            <wp:extent cx="5760720" cy="1904370"/>
            <wp:effectExtent l="0" t="0" r="0" b="635"/>
            <wp:docPr id="120" name="Grafik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0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5BDCA" w14:textId="4F9FDD8A" w:rsidR="008C3768" w:rsidRDefault="008C3768" w:rsidP="008C3768"/>
    <w:sectPr w:rsidR="008C3768" w:rsidSect="00015AC4">
      <w:headerReference w:type="default" r:id="rId21"/>
      <w:pgSz w:w="11907" w:h="16840" w:code="9"/>
      <w:pgMar w:top="1418" w:right="1134" w:bottom="1134" w:left="1701" w:header="720" w:footer="720" w:gutter="0"/>
      <w:cols w:space="50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D9B3CC" w14:textId="77777777" w:rsidR="00421155" w:rsidRDefault="00421155">
      <w:r>
        <w:separator/>
      </w:r>
    </w:p>
  </w:endnote>
  <w:endnote w:type="continuationSeparator" w:id="0">
    <w:p w14:paraId="1EBA6ACF" w14:textId="77777777" w:rsidR="00421155" w:rsidRDefault="004211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DD6C00" w14:textId="77777777" w:rsidR="00015AC4" w:rsidRDefault="00015AC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039713" w14:textId="77777777" w:rsidR="00015AC4" w:rsidRDefault="00015AC4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EC995E" w14:textId="77777777" w:rsidR="00015AC4" w:rsidRDefault="00015AC4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AE6BC0" w14:textId="77777777" w:rsidR="00044BF6" w:rsidRDefault="00044BF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9D9CEE" w14:textId="77777777" w:rsidR="00421155" w:rsidRDefault="00421155">
      <w:r>
        <w:separator/>
      </w:r>
    </w:p>
  </w:footnote>
  <w:footnote w:type="continuationSeparator" w:id="0">
    <w:p w14:paraId="4FBB1F81" w14:textId="77777777" w:rsidR="00421155" w:rsidRDefault="004211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C453" w14:textId="77777777" w:rsidR="00015AC4" w:rsidRDefault="00015AC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621A65" w14:textId="77777777" w:rsidR="00044BF6" w:rsidRDefault="00044BF6" w:rsidP="00ED2962">
    <w:pPr>
      <w:pStyle w:val="Kopfzeile"/>
      <w:pBdr>
        <w:bottom w:val="single" w:sz="6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E4C348" w14:textId="6A7D3AA0" w:rsidR="00044BF6" w:rsidRPr="00554026" w:rsidRDefault="00024B1C" w:rsidP="00F31251">
    <w:pPr>
      <w:pStyle w:val="Kopfzeile"/>
      <w:pBdr>
        <w:bottom w:val="none" w:sz="0" w:space="0" w:color="auto"/>
      </w:pBdr>
    </w:pPr>
    <w:r w:rsidRPr="00024B1C">
      <w:rPr>
        <w:noProof/>
      </w:rPr>
      <w:drawing>
        <wp:anchor distT="0" distB="0" distL="114300" distR="114300" simplePos="0" relativeHeight="251658240" behindDoc="0" locked="0" layoutInCell="1" allowOverlap="1" wp14:anchorId="2B8AE727" wp14:editId="133A5C71">
          <wp:simplePos x="0" y="0"/>
          <wp:positionH relativeFrom="margin">
            <wp:align>center</wp:align>
          </wp:positionH>
          <wp:positionV relativeFrom="paragraph">
            <wp:posOffset>-114300</wp:posOffset>
          </wp:positionV>
          <wp:extent cx="2105025" cy="636403"/>
          <wp:effectExtent l="0" t="0" r="0" b="0"/>
          <wp:wrapSquare wrapText="bothSides"/>
          <wp:docPr id="4" name="Grafik 4" descr="C:\Users\kaufmann\AppData\Local\Temp\Logo_tud_logo_pantone_EN_kurz_VAR2_RGB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kaufmann\AppData\Local\Temp\Logo_tud_logo_pantone_EN_kurz_VAR2_RGB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5025" cy="6364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5BE13" w14:textId="5D1617E9" w:rsidR="00044BF6" w:rsidRDefault="00044BF6" w:rsidP="00ED2962">
    <w:pPr>
      <w:pStyle w:val="Kopfzeile"/>
      <w:pBdr>
        <w:bottom w:val="single" w:sz="6" w:space="0" w:color="auto"/>
      </w:pBdr>
    </w:pPr>
    <w:r>
      <w:rPr>
        <w:noProof/>
      </w:rPr>
      <w:fldChar w:fldCharType="begin"/>
    </w:r>
    <w:r>
      <w:rPr>
        <w:noProof/>
      </w:rPr>
      <w:instrText xml:space="preserve"> STYLEREF  "Überschrift 1"  \* MERGEFORMAT </w:instrText>
    </w:r>
    <w:r>
      <w:rPr>
        <w:noProof/>
      </w:rPr>
      <w:fldChar w:fldCharType="separate"/>
    </w:r>
    <w:r w:rsidR="00BF434D">
      <w:rPr>
        <w:noProof/>
      </w:rPr>
      <w:t>List of tables</w:t>
    </w:r>
    <w:r>
      <w:rPr>
        <w:noProof/>
      </w:rPr>
      <w:fldChar w:fldCharType="end"/>
    </w:r>
    <w:r>
      <w:tab/>
    </w:r>
    <w:r>
      <w:tab/>
    </w:r>
    <w:r>
      <w:fldChar w:fldCharType="begin"/>
    </w:r>
    <w:r>
      <w:instrText xml:space="preserve"> PAGE  \* ROMAN  \* MERGEFORMAT </w:instrText>
    </w:r>
    <w:r>
      <w:fldChar w:fldCharType="separate"/>
    </w:r>
    <w:r w:rsidR="00BF434D">
      <w:rPr>
        <w:noProof/>
      </w:rPr>
      <w:t>V</w:t>
    </w:r>
    <w: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BD4A11" w14:textId="731A96FC" w:rsidR="00044BF6" w:rsidRDefault="00044BF6">
    <w:pPr>
      <w:pStyle w:val="Kopfzeile"/>
    </w:pPr>
    <w:r>
      <w:rPr>
        <w:noProof/>
      </w:rPr>
      <w:fldChar w:fldCharType="begin"/>
    </w:r>
    <w:r>
      <w:rPr>
        <w:noProof/>
      </w:rPr>
      <w:instrText xml:space="preserve"> STYLEREF  "Überschrift 1" \n  \* MERGEFORMAT </w:instrText>
    </w:r>
    <w:r>
      <w:rPr>
        <w:noProof/>
      </w:rPr>
      <w:fldChar w:fldCharType="separate"/>
    </w:r>
    <w:r w:rsidR="00BF434D">
      <w:rPr>
        <w:noProof/>
      </w:rPr>
      <w:t>3</w:t>
    </w:r>
    <w:r>
      <w:rPr>
        <w:noProof/>
      </w:rPr>
      <w:fldChar w:fldCharType="end"/>
    </w:r>
    <w:r>
      <w:t xml:space="preserve"> </w:t>
    </w:r>
    <w:r>
      <w:rPr>
        <w:noProof/>
      </w:rPr>
      <w:fldChar w:fldCharType="begin"/>
    </w:r>
    <w:r>
      <w:rPr>
        <w:noProof/>
      </w:rPr>
      <w:instrText xml:space="preserve"> STYLEREF  "Überschrift 1" </w:instrText>
    </w:r>
    <w:r>
      <w:rPr>
        <w:noProof/>
      </w:rPr>
      <w:fldChar w:fldCharType="separate"/>
    </w:r>
    <w:r w:rsidR="00BF434D">
      <w:rPr>
        <w:noProof/>
      </w:rPr>
      <w:t>Conclusion and outlook</w:t>
    </w:r>
    <w:r>
      <w:rPr>
        <w:noProof/>
      </w:rPr>
      <w:fldChar w:fldCharType="end"/>
    </w:r>
    <w:r>
      <w:tab/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 w:rsidR="00BF434D">
      <w:rPr>
        <w:noProof/>
      </w:rPr>
      <w:t>3</w:t>
    </w:r>
    <w:r>
      <w:fldChar w:fldCharType="end"/>
    </w:r>
    <w: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AEEC9F" w14:textId="71BC9EDB" w:rsidR="00044BF6" w:rsidRDefault="00DA32DD">
    <w:pPr>
      <w:pStyle w:val="Kopfzeile"/>
    </w:pPr>
    <w:fldSimple w:instr=" STYLEREF  &quot;Citavi Bibliography Heading&quot; \n  \* MERGEFORMAT ">
      <w:r w:rsidR="00BF434D" w:rsidRPr="00BF434D">
        <w:rPr>
          <w:b/>
          <w:bCs/>
          <w:noProof/>
        </w:rPr>
        <w:t>4</w:t>
      </w:r>
    </w:fldSimple>
    <w:r w:rsidR="00044BF6">
      <w:t xml:space="preserve"> </w:t>
    </w:r>
    <w:fldSimple w:instr=" STYLEREF  &quot;Citavi Bibliography Heading&quot;  \* MERGEFORMAT ">
      <w:r w:rsidR="00BF434D">
        <w:rPr>
          <w:noProof/>
        </w:rPr>
        <w:t>List of references</w:t>
      </w:r>
    </w:fldSimple>
    <w:r w:rsidR="00044BF6">
      <w:tab/>
    </w:r>
    <w:r w:rsidR="00044BF6">
      <w:tab/>
    </w:r>
    <w:r w:rsidR="00044BF6">
      <w:fldChar w:fldCharType="begin"/>
    </w:r>
    <w:r w:rsidR="00044BF6">
      <w:instrText xml:space="preserve"> PAGE </w:instrText>
    </w:r>
    <w:r w:rsidR="00044BF6">
      <w:fldChar w:fldCharType="separate"/>
    </w:r>
    <w:r w:rsidR="00BF434D">
      <w:rPr>
        <w:noProof/>
      </w:rPr>
      <w:t>4</w:t>
    </w:r>
    <w:r w:rsidR="00044BF6">
      <w:rPr>
        <w:noProof/>
      </w:rPr>
      <w:fldChar w:fldCharType="end"/>
    </w:r>
    <w:r w:rsidR="00044BF6"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4BDEB0" w14:textId="751E8BFF" w:rsidR="00044BF6" w:rsidRDefault="00DA32DD">
    <w:pPr>
      <w:pStyle w:val="Kopfzeile"/>
    </w:pPr>
    <w:fldSimple w:instr=" STYLEREF  &quot;Überschrift 1&quot;  \* MERGEFORMAT ">
      <w:r w:rsidR="00BF434D">
        <w:rPr>
          <w:noProof/>
        </w:rPr>
        <w:t>Appendix</w:t>
      </w:r>
    </w:fldSimple>
    <w:r w:rsidR="00044BF6">
      <w:tab/>
    </w:r>
    <w:r w:rsidR="00044BF6">
      <w:tab/>
    </w:r>
    <w:r w:rsidR="00044BF6">
      <w:fldChar w:fldCharType="begin"/>
    </w:r>
    <w:r w:rsidR="00044BF6">
      <w:instrText xml:space="preserve"> PAGE </w:instrText>
    </w:r>
    <w:r w:rsidR="00044BF6">
      <w:fldChar w:fldCharType="separate"/>
    </w:r>
    <w:r w:rsidR="00BF434D">
      <w:rPr>
        <w:noProof/>
      </w:rPr>
      <w:t>5</w:t>
    </w:r>
    <w:r w:rsidR="00044BF6">
      <w:rPr>
        <w:noProof/>
      </w:rPr>
      <w:fldChar w:fldCharType="end"/>
    </w:r>
    <w:r w:rsidR="00044BF6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099ADA9E"/>
    <w:lvl w:ilvl="0">
      <w:start w:val="1"/>
      <w:numFmt w:val="decimal"/>
      <w:pStyle w:val="berschrift1"/>
      <w:lvlText w:val="%1"/>
      <w:legacy w:legacy="1" w:legacySpace="144" w:legacyIndent="708"/>
      <w:lvlJc w:val="left"/>
      <w:pPr>
        <w:ind w:left="708" w:hanging="708"/>
      </w:pPr>
    </w:lvl>
    <w:lvl w:ilvl="1">
      <w:start w:val="1"/>
      <w:numFmt w:val="decimal"/>
      <w:pStyle w:val="berschrift2"/>
      <w:lvlText w:val="%1.%2"/>
      <w:legacy w:legacy="1" w:legacySpace="144" w:legacyIndent="708"/>
      <w:lvlJc w:val="left"/>
      <w:pPr>
        <w:ind w:left="708" w:hanging="708"/>
      </w:pPr>
    </w:lvl>
    <w:lvl w:ilvl="2">
      <w:start w:val="1"/>
      <w:numFmt w:val="decimal"/>
      <w:pStyle w:val="berschrift3"/>
      <w:lvlText w:val="%1.%2.%3"/>
      <w:legacy w:legacy="1" w:legacySpace="144" w:legacyIndent="708"/>
      <w:lvlJc w:val="left"/>
      <w:pPr>
        <w:ind w:left="709" w:hanging="708"/>
      </w:pPr>
    </w:lvl>
    <w:lvl w:ilvl="3">
      <w:start w:val="1"/>
      <w:numFmt w:val="decimal"/>
      <w:pStyle w:val="berschrift4"/>
      <w:lvlText w:val="%1.%2.%3.%4"/>
      <w:legacy w:legacy="1" w:legacySpace="144" w:legacyIndent="708"/>
      <w:lvlJc w:val="left"/>
      <w:pPr>
        <w:ind w:left="709" w:hanging="708"/>
      </w:pPr>
    </w:lvl>
    <w:lvl w:ilvl="4">
      <w:start w:val="1"/>
      <w:numFmt w:val="decimal"/>
      <w:pStyle w:val="berschrift5"/>
      <w:lvlText w:val="%1.%2.%3.%4.%5"/>
      <w:legacy w:legacy="1" w:legacySpace="144" w:legacyIndent="708"/>
      <w:lvlJc w:val="left"/>
      <w:pPr>
        <w:ind w:left="3540" w:hanging="708"/>
      </w:pPr>
    </w:lvl>
    <w:lvl w:ilvl="5">
      <w:start w:val="1"/>
      <w:numFmt w:val="decimal"/>
      <w:pStyle w:val="berschrift6"/>
      <w:lvlText w:val="%1.%2.%3.%4.%5.%6"/>
      <w:legacy w:legacy="1" w:legacySpace="144" w:legacyIndent="708"/>
      <w:lvlJc w:val="left"/>
      <w:pPr>
        <w:ind w:left="4248" w:hanging="708"/>
      </w:pPr>
    </w:lvl>
    <w:lvl w:ilvl="6">
      <w:start w:val="1"/>
      <w:numFmt w:val="decimal"/>
      <w:pStyle w:val="berschrift7"/>
      <w:lvlText w:val="%1.%2.%3.%4.%5.%6.%7"/>
      <w:legacy w:legacy="1" w:legacySpace="144" w:legacyIndent="708"/>
      <w:lvlJc w:val="left"/>
      <w:pPr>
        <w:ind w:left="4956" w:hanging="708"/>
      </w:pPr>
    </w:lvl>
    <w:lvl w:ilvl="7">
      <w:start w:val="1"/>
      <w:numFmt w:val="decimal"/>
      <w:pStyle w:val="berschrift8"/>
      <w:lvlText w:val="%1.%2.%3.%4.%5.%6.%7.%8"/>
      <w:legacy w:legacy="1" w:legacySpace="144" w:legacyIndent="708"/>
      <w:lvlJc w:val="left"/>
      <w:pPr>
        <w:ind w:left="5664" w:hanging="708"/>
      </w:pPr>
    </w:lvl>
    <w:lvl w:ilvl="8">
      <w:start w:val="1"/>
      <w:numFmt w:val="decimal"/>
      <w:pStyle w:val="berschrift9"/>
      <w:lvlText w:val="%1.%2.%3.%4.%5.%6.%7.%8.%9"/>
      <w:legacy w:legacy="1" w:legacySpace="144" w:legacyIndent="708"/>
      <w:lvlJc w:val="left"/>
      <w:pPr>
        <w:ind w:left="6372" w:hanging="708"/>
      </w:pPr>
    </w:lvl>
  </w:abstractNum>
  <w:abstractNum w:abstractNumId="1" w15:restartNumberingAfterBreak="0">
    <w:nsid w:val="007370F1"/>
    <w:multiLevelType w:val="hybridMultilevel"/>
    <w:tmpl w:val="1BA62B2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927DF"/>
    <w:multiLevelType w:val="hybridMultilevel"/>
    <w:tmpl w:val="B2A260E6"/>
    <w:lvl w:ilvl="0" w:tplc="05C4B06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4063ED"/>
    <w:multiLevelType w:val="hybridMultilevel"/>
    <w:tmpl w:val="B3CE62B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51D1B"/>
    <w:multiLevelType w:val="hybridMultilevel"/>
    <w:tmpl w:val="AFCA78A0"/>
    <w:lvl w:ilvl="0" w:tplc="D7321A8C">
      <w:numFmt w:val="bullet"/>
      <w:lvlText w:val="-"/>
      <w:lvlJc w:val="left"/>
      <w:pPr>
        <w:ind w:left="930" w:hanging="57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C80FAC"/>
    <w:multiLevelType w:val="hybridMultilevel"/>
    <w:tmpl w:val="BED22C9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344F1A"/>
    <w:multiLevelType w:val="hybridMultilevel"/>
    <w:tmpl w:val="C8CE0312"/>
    <w:lvl w:ilvl="0" w:tplc="04070005">
      <w:start w:val="1"/>
      <w:numFmt w:val="bullet"/>
      <w:lvlText w:val=""/>
      <w:lvlJc w:val="left"/>
      <w:pPr>
        <w:ind w:left="930" w:hanging="57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5548BC"/>
    <w:multiLevelType w:val="hybridMultilevel"/>
    <w:tmpl w:val="C35EAA4A"/>
    <w:lvl w:ilvl="0" w:tplc="22381F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495577"/>
    <w:multiLevelType w:val="hybridMultilevel"/>
    <w:tmpl w:val="ED6015F2"/>
    <w:lvl w:ilvl="0" w:tplc="05C4B06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A8D696B"/>
    <w:multiLevelType w:val="hybridMultilevel"/>
    <w:tmpl w:val="09767530"/>
    <w:lvl w:ilvl="0" w:tplc="0407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7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DE65F90"/>
    <w:multiLevelType w:val="hybridMultilevel"/>
    <w:tmpl w:val="B2062CD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86673"/>
    <w:multiLevelType w:val="hybridMultilevel"/>
    <w:tmpl w:val="24ECE6E4"/>
    <w:lvl w:ilvl="0" w:tplc="0407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7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2" w:tplc="0407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4FD26DC8"/>
    <w:multiLevelType w:val="hybridMultilevel"/>
    <w:tmpl w:val="B9DCA1D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AC49EB"/>
    <w:multiLevelType w:val="hybridMultilevel"/>
    <w:tmpl w:val="F02C5DBC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C929E8"/>
    <w:multiLevelType w:val="hybridMultilevel"/>
    <w:tmpl w:val="3B0C8F5C"/>
    <w:lvl w:ilvl="0" w:tplc="C4FC732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B9523F"/>
    <w:multiLevelType w:val="hybridMultilevel"/>
    <w:tmpl w:val="284C621C"/>
    <w:lvl w:ilvl="0" w:tplc="ADB21F5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C47347"/>
    <w:multiLevelType w:val="hybridMultilevel"/>
    <w:tmpl w:val="742C496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883C5F"/>
    <w:multiLevelType w:val="hybridMultilevel"/>
    <w:tmpl w:val="A1CCA1E2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1115EF7"/>
    <w:multiLevelType w:val="hybridMultilevel"/>
    <w:tmpl w:val="CEB46A94"/>
    <w:lvl w:ilvl="0" w:tplc="04070005">
      <w:start w:val="1"/>
      <w:numFmt w:val="bullet"/>
      <w:lvlText w:val=""/>
      <w:lvlJc w:val="left"/>
      <w:pPr>
        <w:ind w:left="721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9" w15:restartNumberingAfterBreak="0">
    <w:nsid w:val="715B0DF8"/>
    <w:multiLevelType w:val="hybridMultilevel"/>
    <w:tmpl w:val="05EC8C00"/>
    <w:lvl w:ilvl="0" w:tplc="04070005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</w:rPr>
    </w:lvl>
    <w:lvl w:ilvl="1" w:tplc="04070005">
      <w:start w:val="1"/>
      <w:numFmt w:val="bullet"/>
      <w:lvlText w:val=""/>
      <w:lvlJc w:val="left"/>
      <w:pPr>
        <w:ind w:left="1647" w:hanging="360"/>
      </w:pPr>
      <w:rPr>
        <w:rFonts w:ascii="Wingdings" w:hAnsi="Wingdings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75ED51D1"/>
    <w:multiLevelType w:val="hybridMultilevel"/>
    <w:tmpl w:val="FDD46DDC"/>
    <w:lvl w:ilvl="0" w:tplc="04070005">
      <w:start w:val="1"/>
      <w:numFmt w:val="bullet"/>
      <w:lvlText w:val=""/>
      <w:lvlJc w:val="left"/>
      <w:pPr>
        <w:ind w:left="774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1" w15:restartNumberingAfterBreak="0">
    <w:nsid w:val="7B81653A"/>
    <w:multiLevelType w:val="hybridMultilevel"/>
    <w:tmpl w:val="82B82CEA"/>
    <w:lvl w:ilvl="0" w:tplc="04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097A2F"/>
    <w:multiLevelType w:val="hybridMultilevel"/>
    <w:tmpl w:val="3C342B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7505CB"/>
    <w:multiLevelType w:val="hybridMultilevel"/>
    <w:tmpl w:val="FABCC6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8"/>
  </w:num>
  <w:num w:numId="4">
    <w:abstractNumId w:val="15"/>
  </w:num>
  <w:num w:numId="5">
    <w:abstractNumId w:val="22"/>
  </w:num>
  <w:num w:numId="6">
    <w:abstractNumId w:val="14"/>
  </w:num>
  <w:num w:numId="7">
    <w:abstractNumId w:val="7"/>
  </w:num>
  <w:num w:numId="8">
    <w:abstractNumId w:val="23"/>
  </w:num>
  <w:num w:numId="9">
    <w:abstractNumId w:val="4"/>
  </w:num>
  <w:num w:numId="10">
    <w:abstractNumId w:val="13"/>
  </w:num>
  <w:num w:numId="11">
    <w:abstractNumId w:val="6"/>
  </w:num>
  <w:num w:numId="12">
    <w:abstractNumId w:val="20"/>
  </w:num>
  <w:num w:numId="13">
    <w:abstractNumId w:val="21"/>
  </w:num>
  <w:num w:numId="14">
    <w:abstractNumId w:val="1"/>
  </w:num>
  <w:num w:numId="15">
    <w:abstractNumId w:val="5"/>
  </w:num>
  <w:num w:numId="16">
    <w:abstractNumId w:val="10"/>
  </w:num>
  <w:num w:numId="17">
    <w:abstractNumId w:val="16"/>
  </w:num>
  <w:num w:numId="18">
    <w:abstractNumId w:val="3"/>
  </w:num>
  <w:num w:numId="19">
    <w:abstractNumId w:val="18"/>
  </w:num>
  <w:num w:numId="20">
    <w:abstractNumId w:val="11"/>
  </w:num>
  <w:num w:numId="21">
    <w:abstractNumId w:val="9"/>
  </w:num>
  <w:num w:numId="22">
    <w:abstractNumId w:val="17"/>
  </w:num>
  <w:num w:numId="23">
    <w:abstractNumId w:val="19"/>
  </w:num>
  <w:num w:numId="24">
    <w:abstractNumId w:val="1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it-IT" w:vendorID="64" w:dllVersion="6" w:nlCheck="1" w:checkStyle="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0"/>
  <w:activeWritingStyle w:appName="MSWord" w:lang="de-DE" w:vendorID="64" w:dllVersion="131078" w:nlCheck="1" w:checkStyle="0"/>
  <w:activeWritingStyle w:appName="MSWord" w:lang="en-US" w:vendorID="64" w:dllVersion="131078" w:nlCheck="1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consecutiveHyphenLimit w:val="1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B91"/>
    <w:rsid w:val="00000342"/>
    <w:rsid w:val="0000046D"/>
    <w:rsid w:val="0000061B"/>
    <w:rsid w:val="000006C8"/>
    <w:rsid w:val="00000A51"/>
    <w:rsid w:val="00000F78"/>
    <w:rsid w:val="00001DE5"/>
    <w:rsid w:val="00001FD0"/>
    <w:rsid w:val="00002237"/>
    <w:rsid w:val="00002839"/>
    <w:rsid w:val="0000419E"/>
    <w:rsid w:val="00004FD2"/>
    <w:rsid w:val="00005A6B"/>
    <w:rsid w:val="000062A6"/>
    <w:rsid w:val="000062CC"/>
    <w:rsid w:val="00006787"/>
    <w:rsid w:val="00006B3F"/>
    <w:rsid w:val="00006E77"/>
    <w:rsid w:val="000072E6"/>
    <w:rsid w:val="00007C5A"/>
    <w:rsid w:val="000105E2"/>
    <w:rsid w:val="00010A08"/>
    <w:rsid w:val="000110AC"/>
    <w:rsid w:val="00011C29"/>
    <w:rsid w:val="000122A0"/>
    <w:rsid w:val="00012725"/>
    <w:rsid w:val="00012851"/>
    <w:rsid w:val="00012925"/>
    <w:rsid w:val="00012A27"/>
    <w:rsid w:val="00013029"/>
    <w:rsid w:val="0001324A"/>
    <w:rsid w:val="000135EC"/>
    <w:rsid w:val="00014479"/>
    <w:rsid w:val="000157DE"/>
    <w:rsid w:val="00015AC4"/>
    <w:rsid w:val="00015B08"/>
    <w:rsid w:val="00015CD5"/>
    <w:rsid w:val="00016FC3"/>
    <w:rsid w:val="0001710D"/>
    <w:rsid w:val="00020289"/>
    <w:rsid w:val="0002035B"/>
    <w:rsid w:val="00020DA1"/>
    <w:rsid w:val="000211A9"/>
    <w:rsid w:val="0002271A"/>
    <w:rsid w:val="000236EC"/>
    <w:rsid w:val="00024B1C"/>
    <w:rsid w:val="0002513D"/>
    <w:rsid w:val="000252AA"/>
    <w:rsid w:val="00025575"/>
    <w:rsid w:val="00026B7C"/>
    <w:rsid w:val="00026C6C"/>
    <w:rsid w:val="00026DF1"/>
    <w:rsid w:val="00026EBB"/>
    <w:rsid w:val="00027721"/>
    <w:rsid w:val="000277D9"/>
    <w:rsid w:val="0002780D"/>
    <w:rsid w:val="00027C62"/>
    <w:rsid w:val="000308AF"/>
    <w:rsid w:val="00030CD4"/>
    <w:rsid w:val="00030E78"/>
    <w:rsid w:val="00030F43"/>
    <w:rsid w:val="0003168C"/>
    <w:rsid w:val="000322A4"/>
    <w:rsid w:val="000322B6"/>
    <w:rsid w:val="000327A4"/>
    <w:rsid w:val="00035014"/>
    <w:rsid w:val="00035185"/>
    <w:rsid w:val="0003536C"/>
    <w:rsid w:val="00035507"/>
    <w:rsid w:val="00035946"/>
    <w:rsid w:val="0003641C"/>
    <w:rsid w:val="00036448"/>
    <w:rsid w:val="000368EF"/>
    <w:rsid w:val="00036DF2"/>
    <w:rsid w:val="00037935"/>
    <w:rsid w:val="00037E67"/>
    <w:rsid w:val="0004058C"/>
    <w:rsid w:val="00040A22"/>
    <w:rsid w:val="00040BDD"/>
    <w:rsid w:val="00040C58"/>
    <w:rsid w:val="00040F78"/>
    <w:rsid w:val="00041550"/>
    <w:rsid w:val="00041C38"/>
    <w:rsid w:val="00041E35"/>
    <w:rsid w:val="00044BF6"/>
    <w:rsid w:val="00044D45"/>
    <w:rsid w:val="00044E98"/>
    <w:rsid w:val="00044F60"/>
    <w:rsid w:val="00045372"/>
    <w:rsid w:val="00045A75"/>
    <w:rsid w:val="00046CAB"/>
    <w:rsid w:val="00046F65"/>
    <w:rsid w:val="0004755C"/>
    <w:rsid w:val="00047DB6"/>
    <w:rsid w:val="0005020B"/>
    <w:rsid w:val="000506B8"/>
    <w:rsid w:val="000508C2"/>
    <w:rsid w:val="00050ABF"/>
    <w:rsid w:val="00050CE8"/>
    <w:rsid w:val="000512A2"/>
    <w:rsid w:val="0005288F"/>
    <w:rsid w:val="00052D39"/>
    <w:rsid w:val="00052D78"/>
    <w:rsid w:val="00052FF0"/>
    <w:rsid w:val="0005361F"/>
    <w:rsid w:val="00054AC0"/>
    <w:rsid w:val="00055373"/>
    <w:rsid w:val="00055D84"/>
    <w:rsid w:val="00055FB1"/>
    <w:rsid w:val="00056EDE"/>
    <w:rsid w:val="00060EBB"/>
    <w:rsid w:val="000618A9"/>
    <w:rsid w:val="00061BE4"/>
    <w:rsid w:val="0006226B"/>
    <w:rsid w:val="00062669"/>
    <w:rsid w:val="00062D4C"/>
    <w:rsid w:val="00063F99"/>
    <w:rsid w:val="00064371"/>
    <w:rsid w:val="0006499D"/>
    <w:rsid w:val="00065FFE"/>
    <w:rsid w:val="000660D2"/>
    <w:rsid w:val="00066613"/>
    <w:rsid w:val="00066F44"/>
    <w:rsid w:val="00067481"/>
    <w:rsid w:val="00067551"/>
    <w:rsid w:val="00070BCC"/>
    <w:rsid w:val="00070F0B"/>
    <w:rsid w:val="00071605"/>
    <w:rsid w:val="00071701"/>
    <w:rsid w:val="00071B48"/>
    <w:rsid w:val="00071B95"/>
    <w:rsid w:val="00071F84"/>
    <w:rsid w:val="00072257"/>
    <w:rsid w:val="0007291E"/>
    <w:rsid w:val="000729F4"/>
    <w:rsid w:val="00072ED1"/>
    <w:rsid w:val="000732DF"/>
    <w:rsid w:val="00073B39"/>
    <w:rsid w:val="00074B16"/>
    <w:rsid w:val="00075125"/>
    <w:rsid w:val="000759F4"/>
    <w:rsid w:val="0007673A"/>
    <w:rsid w:val="00077DCE"/>
    <w:rsid w:val="0008000B"/>
    <w:rsid w:val="00081032"/>
    <w:rsid w:val="000810FB"/>
    <w:rsid w:val="000813EC"/>
    <w:rsid w:val="000825BB"/>
    <w:rsid w:val="000847BF"/>
    <w:rsid w:val="00085326"/>
    <w:rsid w:val="000853E5"/>
    <w:rsid w:val="00086522"/>
    <w:rsid w:val="000867E3"/>
    <w:rsid w:val="000869F9"/>
    <w:rsid w:val="00086D30"/>
    <w:rsid w:val="00087B77"/>
    <w:rsid w:val="00087F10"/>
    <w:rsid w:val="00087FA1"/>
    <w:rsid w:val="0009029E"/>
    <w:rsid w:val="00090C86"/>
    <w:rsid w:val="00091073"/>
    <w:rsid w:val="00091777"/>
    <w:rsid w:val="00091A99"/>
    <w:rsid w:val="00091D99"/>
    <w:rsid w:val="00091F04"/>
    <w:rsid w:val="00091FA6"/>
    <w:rsid w:val="00092715"/>
    <w:rsid w:val="000930E6"/>
    <w:rsid w:val="0009432A"/>
    <w:rsid w:val="00094B48"/>
    <w:rsid w:val="0009535A"/>
    <w:rsid w:val="00097728"/>
    <w:rsid w:val="00097C84"/>
    <w:rsid w:val="000A0684"/>
    <w:rsid w:val="000A0CA3"/>
    <w:rsid w:val="000A165D"/>
    <w:rsid w:val="000A1893"/>
    <w:rsid w:val="000A230D"/>
    <w:rsid w:val="000A2491"/>
    <w:rsid w:val="000A2508"/>
    <w:rsid w:val="000A2652"/>
    <w:rsid w:val="000A2E6A"/>
    <w:rsid w:val="000A31CF"/>
    <w:rsid w:val="000A3240"/>
    <w:rsid w:val="000A3CCA"/>
    <w:rsid w:val="000A3CD6"/>
    <w:rsid w:val="000A3D28"/>
    <w:rsid w:val="000A4822"/>
    <w:rsid w:val="000A53B1"/>
    <w:rsid w:val="000A60C4"/>
    <w:rsid w:val="000A6733"/>
    <w:rsid w:val="000A7AB5"/>
    <w:rsid w:val="000A7EED"/>
    <w:rsid w:val="000B0523"/>
    <w:rsid w:val="000B07EA"/>
    <w:rsid w:val="000B0F27"/>
    <w:rsid w:val="000B0F53"/>
    <w:rsid w:val="000B1204"/>
    <w:rsid w:val="000B1A98"/>
    <w:rsid w:val="000B2AFA"/>
    <w:rsid w:val="000B365D"/>
    <w:rsid w:val="000B4303"/>
    <w:rsid w:val="000B46B4"/>
    <w:rsid w:val="000B5144"/>
    <w:rsid w:val="000B53CC"/>
    <w:rsid w:val="000B54E7"/>
    <w:rsid w:val="000B62B4"/>
    <w:rsid w:val="000B6735"/>
    <w:rsid w:val="000B6FAF"/>
    <w:rsid w:val="000B7FF3"/>
    <w:rsid w:val="000C093E"/>
    <w:rsid w:val="000C113E"/>
    <w:rsid w:val="000C21B6"/>
    <w:rsid w:val="000C315A"/>
    <w:rsid w:val="000C3A42"/>
    <w:rsid w:val="000C42F3"/>
    <w:rsid w:val="000C4AEB"/>
    <w:rsid w:val="000C4C81"/>
    <w:rsid w:val="000C52E9"/>
    <w:rsid w:val="000C6A4E"/>
    <w:rsid w:val="000C6BCD"/>
    <w:rsid w:val="000C6C31"/>
    <w:rsid w:val="000C707F"/>
    <w:rsid w:val="000D068E"/>
    <w:rsid w:val="000D0BD0"/>
    <w:rsid w:val="000D0C9E"/>
    <w:rsid w:val="000D13D8"/>
    <w:rsid w:val="000D1D27"/>
    <w:rsid w:val="000D2275"/>
    <w:rsid w:val="000D2287"/>
    <w:rsid w:val="000D27F9"/>
    <w:rsid w:val="000D33EC"/>
    <w:rsid w:val="000D3A64"/>
    <w:rsid w:val="000D3B3E"/>
    <w:rsid w:val="000D40E7"/>
    <w:rsid w:val="000D58F2"/>
    <w:rsid w:val="000D5F4B"/>
    <w:rsid w:val="000D7D6C"/>
    <w:rsid w:val="000D7F09"/>
    <w:rsid w:val="000E0820"/>
    <w:rsid w:val="000E10A4"/>
    <w:rsid w:val="000E1296"/>
    <w:rsid w:val="000E12FB"/>
    <w:rsid w:val="000E1915"/>
    <w:rsid w:val="000E1C00"/>
    <w:rsid w:val="000E2871"/>
    <w:rsid w:val="000E2C65"/>
    <w:rsid w:val="000E2DEE"/>
    <w:rsid w:val="000E3558"/>
    <w:rsid w:val="000E42F2"/>
    <w:rsid w:val="000E43E1"/>
    <w:rsid w:val="000E4B11"/>
    <w:rsid w:val="000E52B5"/>
    <w:rsid w:val="000E6B0F"/>
    <w:rsid w:val="000E7F2B"/>
    <w:rsid w:val="000E7F8E"/>
    <w:rsid w:val="000F0C18"/>
    <w:rsid w:val="000F0ED8"/>
    <w:rsid w:val="000F14E2"/>
    <w:rsid w:val="000F1C3C"/>
    <w:rsid w:val="000F1E4F"/>
    <w:rsid w:val="000F2F29"/>
    <w:rsid w:val="000F36CC"/>
    <w:rsid w:val="000F37DE"/>
    <w:rsid w:val="000F38C5"/>
    <w:rsid w:val="000F3976"/>
    <w:rsid w:val="000F3B89"/>
    <w:rsid w:val="000F3E45"/>
    <w:rsid w:val="000F4E29"/>
    <w:rsid w:val="000F5805"/>
    <w:rsid w:val="000F6390"/>
    <w:rsid w:val="000F649E"/>
    <w:rsid w:val="000F64C9"/>
    <w:rsid w:val="000F6A66"/>
    <w:rsid w:val="000F6D40"/>
    <w:rsid w:val="000F6D61"/>
    <w:rsid w:val="000F72D1"/>
    <w:rsid w:val="001002D5"/>
    <w:rsid w:val="001017F5"/>
    <w:rsid w:val="00102535"/>
    <w:rsid w:val="00102FA8"/>
    <w:rsid w:val="00103AF9"/>
    <w:rsid w:val="00103F88"/>
    <w:rsid w:val="00104560"/>
    <w:rsid w:val="0010456C"/>
    <w:rsid w:val="00104C3A"/>
    <w:rsid w:val="00104C52"/>
    <w:rsid w:val="00105371"/>
    <w:rsid w:val="00105D51"/>
    <w:rsid w:val="001072F6"/>
    <w:rsid w:val="001073C2"/>
    <w:rsid w:val="001106EA"/>
    <w:rsid w:val="0011228F"/>
    <w:rsid w:val="00112936"/>
    <w:rsid w:val="0011322B"/>
    <w:rsid w:val="001132A3"/>
    <w:rsid w:val="00113A35"/>
    <w:rsid w:val="00113C6C"/>
    <w:rsid w:val="00113E29"/>
    <w:rsid w:val="0011525E"/>
    <w:rsid w:val="001154A7"/>
    <w:rsid w:val="0011568A"/>
    <w:rsid w:val="00115692"/>
    <w:rsid w:val="00115DAD"/>
    <w:rsid w:val="00117221"/>
    <w:rsid w:val="00117AC9"/>
    <w:rsid w:val="00117E6C"/>
    <w:rsid w:val="00117F99"/>
    <w:rsid w:val="00120411"/>
    <w:rsid w:val="00121013"/>
    <w:rsid w:val="0012199C"/>
    <w:rsid w:val="00121DFF"/>
    <w:rsid w:val="001229C2"/>
    <w:rsid w:val="00123411"/>
    <w:rsid w:val="00123703"/>
    <w:rsid w:val="00123CA2"/>
    <w:rsid w:val="00124BD3"/>
    <w:rsid w:val="001257AC"/>
    <w:rsid w:val="00125BF7"/>
    <w:rsid w:val="00125C50"/>
    <w:rsid w:val="00126A2D"/>
    <w:rsid w:val="001274FF"/>
    <w:rsid w:val="00127C4A"/>
    <w:rsid w:val="00130ABF"/>
    <w:rsid w:val="00130CFC"/>
    <w:rsid w:val="00131EA7"/>
    <w:rsid w:val="00132EB9"/>
    <w:rsid w:val="001338CE"/>
    <w:rsid w:val="00133F55"/>
    <w:rsid w:val="0013481C"/>
    <w:rsid w:val="00134B15"/>
    <w:rsid w:val="0013560D"/>
    <w:rsid w:val="00135D05"/>
    <w:rsid w:val="00136113"/>
    <w:rsid w:val="0013619B"/>
    <w:rsid w:val="0013700B"/>
    <w:rsid w:val="001374E6"/>
    <w:rsid w:val="00137A83"/>
    <w:rsid w:val="00137BA3"/>
    <w:rsid w:val="0014072D"/>
    <w:rsid w:val="001408B9"/>
    <w:rsid w:val="0014098C"/>
    <w:rsid w:val="00141DA5"/>
    <w:rsid w:val="001432D5"/>
    <w:rsid w:val="0014487E"/>
    <w:rsid w:val="00145094"/>
    <w:rsid w:val="0014567C"/>
    <w:rsid w:val="0014695D"/>
    <w:rsid w:val="00146DB1"/>
    <w:rsid w:val="00147025"/>
    <w:rsid w:val="0014717D"/>
    <w:rsid w:val="00147681"/>
    <w:rsid w:val="001477E5"/>
    <w:rsid w:val="00150C7B"/>
    <w:rsid w:val="00151826"/>
    <w:rsid w:val="00151ABB"/>
    <w:rsid w:val="00152414"/>
    <w:rsid w:val="00152F09"/>
    <w:rsid w:val="00153074"/>
    <w:rsid w:val="0015340C"/>
    <w:rsid w:val="00153AF7"/>
    <w:rsid w:val="0015430A"/>
    <w:rsid w:val="0015442A"/>
    <w:rsid w:val="00155769"/>
    <w:rsid w:val="001560D0"/>
    <w:rsid w:val="00156A94"/>
    <w:rsid w:val="0015768F"/>
    <w:rsid w:val="00157A32"/>
    <w:rsid w:val="0016013E"/>
    <w:rsid w:val="00160996"/>
    <w:rsid w:val="0016136D"/>
    <w:rsid w:val="00162570"/>
    <w:rsid w:val="00162577"/>
    <w:rsid w:val="001626E4"/>
    <w:rsid w:val="00163508"/>
    <w:rsid w:val="001638CD"/>
    <w:rsid w:val="00164398"/>
    <w:rsid w:val="001646A3"/>
    <w:rsid w:val="0016474C"/>
    <w:rsid w:val="001653A8"/>
    <w:rsid w:val="00165F82"/>
    <w:rsid w:val="00166894"/>
    <w:rsid w:val="001669CF"/>
    <w:rsid w:val="00166C71"/>
    <w:rsid w:val="00170126"/>
    <w:rsid w:val="001706D8"/>
    <w:rsid w:val="00171CFF"/>
    <w:rsid w:val="0017271C"/>
    <w:rsid w:val="00173A31"/>
    <w:rsid w:val="00173FCD"/>
    <w:rsid w:val="00174E64"/>
    <w:rsid w:val="0017509E"/>
    <w:rsid w:val="001758FA"/>
    <w:rsid w:val="00175D72"/>
    <w:rsid w:val="001764DF"/>
    <w:rsid w:val="00176A4A"/>
    <w:rsid w:val="00177AD7"/>
    <w:rsid w:val="00177B32"/>
    <w:rsid w:val="00180565"/>
    <w:rsid w:val="001805FC"/>
    <w:rsid w:val="001808EF"/>
    <w:rsid w:val="001817D7"/>
    <w:rsid w:val="001825A2"/>
    <w:rsid w:val="00183F98"/>
    <w:rsid w:val="00184C9D"/>
    <w:rsid w:val="0018522C"/>
    <w:rsid w:val="00185CFF"/>
    <w:rsid w:val="001862B1"/>
    <w:rsid w:val="00186A53"/>
    <w:rsid w:val="00186A91"/>
    <w:rsid w:val="00186CC6"/>
    <w:rsid w:val="0018774F"/>
    <w:rsid w:val="001878AB"/>
    <w:rsid w:val="00192718"/>
    <w:rsid w:val="001929BA"/>
    <w:rsid w:val="001937B5"/>
    <w:rsid w:val="00194942"/>
    <w:rsid w:val="00194A53"/>
    <w:rsid w:val="001950DB"/>
    <w:rsid w:val="00195134"/>
    <w:rsid w:val="001956D9"/>
    <w:rsid w:val="00195FE7"/>
    <w:rsid w:val="001960E5"/>
    <w:rsid w:val="00196392"/>
    <w:rsid w:val="00197028"/>
    <w:rsid w:val="001A02A4"/>
    <w:rsid w:val="001A1624"/>
    <w:rsid w:val="001A32E9"/>
    <w:rsid w:val="001A40A4"/>
    <w:rsid w:val="001A492C"/>
    <w:rsid w:val="001A51E0"/>
    <w:rsid w:val="001A5346"/>
    <w:rsid w:val="001A587D"/>
    <w:rsid w:val="001A6610"/>
    <w:rsid w:val="001B00E9"/>
    <w:rsid w:val="001B1032"/>
    <w:rsid w:val="001B147F"/>
    <w:rsid w:val="001B1C1B"/>
    <w:rsid w:val="001B27D3"/>
    <w:rsid w:val="001B284C"/>
    <w:rsid w:val="001B2970"/>
    <w:rsid w:val="001B32A5"/>
    <w:rsid w:val="001B39F6"/>
    <w:rsid w:val="001B3FD3"/>
    <w:rsid w:val="001B4574"/>
    <w:rsid w:val="001B5192"/>
    <w:rsid w:val="001B5629"/>
    <w:rsid w:val="001B59CA"/>
    <w:rsid w:val="001B650B"/>
    <w:rsid w:val="001B6609"/>
    <w:rsid w:val="001B6FF0"/>
    <w:rsid w:val="001C04E0"/>
    <w:rsid w:val="001C0FD0"/>
    <w:rsid w:val="001C1F00"/>
    <w:rsid w:val="001C25E8"/>
    <w:rsid w:val="001C364B"/>
    <w:rsid w:val="001C425F"/>
    <w:rsid w:val="001C45EF"/>
    <w:rsid w:val="001C5234"/>
    <w:rsid w:val="001C594D"/>
    <w:rsid w:val="001C5C56"/>
    <w:rsid w:val="001C5DF7"/>
    <w:rsid w:val="001C5EA0"/>
    <w:rsid w:val="001C5F79"/>
    <w:rsid w:val="001C6170"/>
    <w:rsid w:val="001C698F"/>
    <w:rsid w:val="001C6E4C"/>
    <w:rsid w:val="001C789A"/>
    <w:rsid w:val="001C7C96"/>
    <w:rsid w:val="001D0594"/>
    <w:rsid w:val="001D0824"/>
    <w:rsid w:val="001D1461"/>
    <w:rsid w:val="001D154E"/>
    <w:rsid w:val="001D179F"/>
    <w:rsid w:val="001D1D5E"/>
    <w:rsid w:val="001D39AB"/>
    <w:rsid w:val="001D534A"/>
    <w:rsid w:val="001D6D84"/>
    <w:rsid w:val="001D6DF2"/>
    <w:rsid w:val="001D7A0B"/>
    <w:rsid w:val="001D7A49"/>
    <w:rsid w:val="001D7C4E"/>
    <w:rsid w:val="001E2136"/>
    <w:rsid w:val="001E22CC"/>
    <w:rsid w:val="001E2982"/>
    <w:rsid w:val="001E29A4"/>
    <w:rsid w:val="001E4223"/>
    <w:rsid w:val="001E4A81"/>
    <w:rsid w:val="001E4CC7"/>
    <w:rsid w:val="001E52BB"/>
    <w:rsid w:val="001E5889"/>
    <w:rsid w:val="001E6A73"/>
    <w:rsid w:val="001E6A7D"/>
    <w:rsid w:val="001E7AB1"/>
    <w:rsid w:val="001E7CD2"/>
    <w:rsid w:val="001F0726"/>
    <w:rsid w:val="001F0A2A"/>
    <w:rsid w:val="001F0BE0"/>
    <w:rsid w:val="001F2225"/>
    <w:rsid w:val="001F4E41"/>
    <w:rsid w:val="001F5A6F"/>
    <w:rsid w:val="001F5B4F"/>
    <w:rsid w:val="001F5D49"/>
    <w:rsid w:val="001F6F94"/>
    <w:rsid w:val="001F737A"/>
    <w:rsid w:val="001F74FA"/>
    <w:rsid w:val="00200281"/>
    <w:rsid w:val="00201655"/>
    <w:rsid w:val="00201FB6"/>
    <w:rsid w:val="00203E40"/>
    <w:rsid w:val="00204011"/>
    <w:rsid w:val="00204053"/>
    <w:rsid w:val="002046EB"/>
    <w:rsid w:val="00205549"/>
    <w:rsid w:val="002057FC"/>
    <w:rsid w:val="00205831"/>
    <w:rsid w:val="0020588E"/>
    <w:rsid w:val="00205AD6"/>
    <w:rsid w:val="00206682"/>
    <w:rsid w:val="002068B0"/>
    <w:rsid w:val="00206A26"/>
    <w:rsid w:val="00206ADA"/>
    <w:rsid w:val="002077A8"/>
    <w:rsid w:val="002079A5"/>
    <w:rsid w:val="00207B3A"/>
    <w:rsid w:val="00207B70"/>
    <w:rsid w:val="00207DEE"/>
    <w:rsid w:val="00207E0C"/>
    <w:rsid w:val="00210753"/>
    <w:rsid w:val="002109AD"/>
    <w:rsid w:val="00210F1D"/>
    <w:rsid w:val="00211279"/>
    <w:rsid w:val="00211363"/>
    <w:rsid w:val="00211461"/>
    <w:rsid w:val="00211C8D"/>
    <w:rsid w:val="002132B5"/>
    <w:rsid w:val="002133CC"/>
    <w:rsid w:val="00214541"/>
    <w:rsid w:val="002149FC"/>
    <w:rsid w:val="00214B33"/>
    <w:rsid w:val="00214C0A"/>
    <w:rsid w:val="0021514D"/>
    <w:rsid w:val="00215215"/>
    <w:rsid w:val="0021669C"/>
    <w:rsid w:val="00220ED5"/>
    <w:rsid w:val="00221503"/>
    <w:rsid w:val="0022237D"/>
    <w:rsid w:val="00222CC2"/>
    <w:rsid w:val="002230B2"/>
    <w:rsid w:val="00223206"/>
    <w:rsid w:val="00224043"/>
    <w:rsid w:val="00224FA1"/>
    <w:rsid w:val="0022591B"/>
    <w:rsid w:val="00226100"/>
    <w:rsid w:val="00227053"/>
    <w:rsid w:val="002271B9"/>
    <w:rsid w:val="002277CF"/>
    <w:rsid w:val="002278ED"/>
    <w:rsid w:val="00227E95"/>
    <w:rsid w:val="00230AC2"/>
    <w:rsid w:val="002324EE"/>
    <w:rsid w:val="00232D85"/>
    <w:rsid w:val="002335BF"/>
    <w:rsid w:val="0023362F"/>
    <w:rsid w:val="002343ED"/>
    <w:rsid w:val="00234590"/>
    <w:rsid w:val="00234832"/>
    <w:rsid w:val="00234ADD"/>
    <w:rsid w:val="002357A0"/>
    <w:rsid w:val="00235A0F"/>
    <w:rsid w:val="00236464"/>
    <w:rsid w:val="00236E19"/>
    <w:rsid w:val="00237C55"/>
    <w:rsid w:val="00240586"/>
    <w:rsid w:val="002414C2"/>
    <w:rsid w:val="00241D68"/>
    <w:rsid w:val="0024260D"/>
    <w:rsid w:val="00242806"/>
    <w:rsid w:val="00243314"/>
    <w:rsid w:val="00243528"/>
    <w:rsid w:val="002439D7"/>
    <w:rsid w:val="00243CB9"/>
    <w:rsid w:val="00243CD0"/>
    <w:rsid w:val="002443FB"/>
    <w:rsid w:val="00244437"/>
    <w:rsid w:val="002447FD"/>
    <w:rsid w:val="00244D3A"/>
    <w:rsid w:val="00244F64"/>
    <w:rsid w:val="002453BD"/>
    <w:rsid w:val="002453DA"/>
    <w:rsid w:val="00245B31"/>
    <w:rsid w:val="00246288"/>
    <w:rsid w:val="00246680"/>
    <w:rsid w:val="002468A9"/>
    <w:rsid w:val="0024691C"/>
    <w:rsid w:val="00246973"/>
    <w:rsid w:val="00247C84"/>
    <w:rsid w:val="00250A96"/>
    <w:rsid w:val="002522B2"/>
    <w:rsid w:val="002527CE"/>
    <w:rsid w:val="00253C7D"/>
    <w:rsid w:val="00254418"/>
    <w:rsid w:val="00254463"/>
    <w:rsid w:val="00255EDD"/>
    <w:rsid w:val="0025629C"/>
    <w:rsid w:val="002562A1"/>
    <w:rsid w:val="00256CEE"/>
    <w:rsid w:val="002575F5"/>
    <w:rsid w:val="002579FE"/>
    <w:rsid w:val="00257DDC"/>
    <w:rsid w:val="00260ADF"/>
    <w:rsid w:val="00260B51"/>
    <w:rsid w:val="00261789"/>
    <w:rsid w:val="002624F4"/>
    <w:rsid w:val="00263125"/>
    <w:rsid w:val="00263302"/>
    <w:rsid w:val="00263454"/>
    <w:rsid w:val="00264464"/>
    <w:rsid w:val="00264A08"/>
    <w:rsid w:val="00264ED8"/>
    <w:rsid w:val="00265DD1"/>
    <w:rsid w:val="00271240"/>
    <w:rsid w:val="00271DDA"/>
    <w:rsid w:val="0027227A"/>
    <w:rsid w:val="0027236C"/>
    <w:rsid w:val="0027276F"/>
    <w:rsid w:val="00272D03"/>
    <w:rsid w:val="00272F22"/>
    <w:rsid w:val="00273DF5"/>
    <w:rsid w:val="00274E8F"/>
    <w:rsid w:val="00275BF4"/>
    <w:rsid w:val="0027628E"/>
    <w:rsid w:val="00276A8F"/>
    <w:rsid w:val="00277078"/>
    <w:rsid w:val="00277879"/>
    <w:rsid w:val="002814E8"/>
    <w:rsid w:val="0028197B"/>
    <w:rsid w:val="002846EB"/>
    <w:rsid w:val="0028495E"/>
    <w:rsid w:val="00285A0F"/>
    <w:rsid w:val="00285DD0"/>
    <w:rsid w:val="002863D1"/>
    <w:rsid w:val="00287D97"/>
    <w:rsid w:val="00290B82"/>
    <w:rsid w:val="00290D8F"/>
    <w:rsid w:val="002915E0"/>
    <w:rsid w:val="002927B2"/>
    <w:rsid w:val="00292B0C"/>
    <w:rsid w:val="002935A3"/>
    <w:rsid w:val="00293F7F"/>
    <w:rsid w:val="0029555B"/>
    <w:rsid w:val="00295587"/>
    <w:rsid w:val="00295B7F"/>
    <w:rsid w:val="00295BC8"/>
    <w:rsid w:val="002961AD"/>
    <w:rsid w:val="0029699F"/>
    <w:rsid w:val="00297C9D"/>
    <w:rsid w:val="00297DCE"/>
    <w:rsid w:val="002A07B4"/>
    <w:rsid w:val="002A2388"/>
    <w:rsid w:val="002A252B"/>
    <w:rsid w:val="002A2FA7"/>
    <w:rsid w:val="002A3190"/>
    <w:rsid w:val="002A3436"/>
    <w:rsid w:val="002A3995"/>
    <w:rsid w:val="002A3AF1"/>
    <w:rsid w:val="002A420D"/>
    <w:rsid w:val="002A4821"/>
    <w:rsid w:val="002A4DB9"/>
    <w:rsid w:val="002A4E35"/>
    <w:rsid w:val="002A4E59"/>
    <w:rsid w:val="002A51AF"/>
    <w:rsid w:val="002A595C"/>
    <w:rsid w:val="002A5B8F"/>
    <w:rsid w:val="002A6B73"/>
    <w:rsid w:val="002A7212"/>
    <w:rsid w:val="002A7312"/>
    <w:rsid w:val="002A7433"/>
    <w:rsid w:val="002A77B1"/>
    <w:rsid w:val="002A7F23"/>
    <w:rsid w:val="002B0FBF"/>
    <w:rsid w:val="002B1188"/>
    <w:rsid w:val="002B16B6"/>
    <w:rsid w:val="002B1D1F"/>
    <w:rsid w:val="002B25A7"/>
    <w:rsid w:val="002B25BD"/>
    <w:rsid w:val="002B26CF"/>
    <w:rsid w:val="002B284B"/>
    <w:rsid w:val="002B3955"/>
    <w:rsid w:val="002B3D3B"/>
    <w:rsid w:val="002B4958"/>
    <w:rsid w:val="002B4A2E"/>
    <w:rsid w:val="002B5016"/>
    <w:rsid w:val="002B5912"/>
    <w:rsid w:val="002C0920"/>
    <w:rsid w:val="002C0F64"/>
    <w:rsid w:val="002C1079"/>
    <w:rsid w:val="002C1A8F"/>
    <w:rsid w:val="002C230A"/>
    <w:rsid w:val="002C31D2"/>
    <w:rsid w:val="002C328D"/>
    <w:rsid w:val="002C3358"/>
    <w:rsid w:val="002C42D0"/>
    <w:rsid w:val="002C4601"/>
    <w:rsid w:val="002C4A0E"/>
    <w:rsid w:val="002C5547"/>
    <w:rsid w:val="002C59A0"/>
    <w:rsid w:val="002C5D5D"/>
    <w:rsid w:val="002C6071"/>
    <w:rsid w:val="002C6A9B"/>
    <w:rsid w:val="002C70A1"/>
    <w:rsid w:val="002C71E4"/>
    <w:rsid w:val="002C727E"/>
    <w:rsid w:val="002C72D5"/>
    <w:rsid w:val="002C7A40"/>
    <w:rsid w:val="002C7DB2"/>
    <w:rsid w:val="002D0DCB"/>
    <w:rsid w:val="002D0EAE"/>
    <w:rsid w:val="002D24EA"/>
    <w:rsid w:val="002D28A5"/>
    <w:rsid w:val="002D2C04"/>
    <w:rsid w:val="002D3379"/>
    <w:rsid w:val="002D353A"/>
    <w:rsid w:val="002D3740"/>
    <w:rsid w:val="002D3D9C"/>
    <w:rsid w:val="002D3F51"/>
    <w:rsid w:val="002D409D"/>
    <w:rsid w:val="002D423C"/>
    <w:rsid w:val="002D43E6"/>
    <w:rsid w:val="002D44F5"/>
    <w:rsid w:val="002D451B"/>
    <w:rsid w:val="002D520D"/>
    <w:rsid w:val="002D5512"/>
    <w:rsid w:val="002D6770"/>
    <w:rsid w:val="002D69CB"/>
    <w:rsid w:val="002D6CA3"/>
    <w:rsid w:val="002D6E12"/>
    <w:rsid w:val="002D70D1"/>
    <w:rsid w:val="002D7734"/>
    <w:rsid w:val="002D7939"/>
    <w:rsid w:val="002E0054"/>
    <w:rsid w:val="002E0540"/>
    <w:rsid w:val="002E0A88"/>
    <w:rsid w:val="002E0BA3"/>
    <w:rsid w:val="002E10C0"/>
    <w:rsid w:val="002E1302"/>
    <w:rsid w:val="002E169E"/>
    <w:rsid w:val="002E1716"/>
    <w:rsid w:val="002E1E37"/>
    <w:rsid w:val="002E1F2D"/>
    <w:rsid w:val="002E2EBB"/>
    <w:rsid w:val="002E36E3"/>
    <w:rsid w:val="002E40CF"/>
    <w:rsid w:val="002E4581"/>
    <w:rsid w:val="002E5644"/>
    <w:rsid w:val="002E56D5"/>
    <w:rsid w:val="002E5D65"/>
    <w:rsid w:val="002E67C0"/>
    <w:rsid w:val="002E687D"/>
    <w:rsid w:val="002E6ACB"/>
    <w:rsid w:val="002E6DA3"/>
    <w:rsid w:val="002E6EFF"/>
    <w:rsid w:val="002E7C1A"/>
    <w:rsid w:val="002F00D6"/>
    <w:rsid w:val="002F08E7"/>
    <w:rsid w:val="002F126C"/>
    <w:rsid w:val="002F152C"/>
    <w:rsid w:val="002F1BF4"/>
    <w:rsid w:val="002F2A97"/>
    <w:rsid w:val="002F2B20"/>
    <w:rsid w:val="002F3021"/>
    <w:rsid w:val="002F33BE"/>
    <w:rsid w:val="002F34D4"/>
    <w:rsid w:val="002F40B3"/>
    <w:rsid w:val="002F538D"/>
    <w:rsid w:val="002F5A80"/>
    <w:rsid w:val="002F62E0"/>
    <w:rsid w:val="002F6546"/>
    <w:rsid w:val="002F6B50"/>
    <w:rsid w:val="002F7396"/>
    <w:rsid w:val="003001DF"/>
    <w:rsid w:val="0030066E"/>
    <w:rsid w:val="003011AB"/>
    <w:rsid w:val="00301343"/>
    <w:rsid w:val="00301658"/>
    <w:rsid w:val="00301EAB"/>
    <w:rsid w:val="003029AA"/>
    <w:rsid w:val="0030392E"/>
    <w:rsid w:val="0030431D"/>
    <w:rsid w:val="0030432D"/>
    <w:rsid w:val="003061C9"/>
    <w:rsid w:val="00306591"/>
    <w:rsid w:val="00306C1D"/>
    <w:rsid w:val="00307357"/>
    <w:rsid w:val="0030797E"/>
    <w:rsid w:val="00307A66"/>
    <w:rsid w:val="00307AED"/>
    <w:rsid w:val="00307C47"/>
    <w:rsid w:val="00310858"/>
    <w:rsid w:val="00310E01"/>
    <w:rsid w:val="00311149"/>
    <w:rsid w:val="00311A39"/>
    <w:rsid w:val="00312143"/>
    <w:rsid w:val="0031223E"/>
    <w:rsid w:val="003124C5"/>
    <w:rsid w:val="003126B1"/>
    <w:rsid w:val="003128AC"/>
    <w:rsid w:val="00313481"/>
    <w:rsid w:val="00313CC5"/>
    <w:rsid w:val="003148CE"/>
    <w:rsid w:val="00314FF2"/>
    <w:rsid w:val="003150EA"/>
    <w:rsid w:val="003156EC"/>
    <w:rsid w:val="00316AC5"/>
    <w:rsid w:val="00316ED8"/>
    <w:rsid w:val="003176A0"/>
    <w:rsid w:val="00317CE3"/>
    <w:rsid w:val="00317DD7"/>
    <w:rsid w:val="0032050C"/>
    <w:rsid w:val="00321216"/>
    <w:rsid w:val="003220F2"/>
    <w:rsid w:val="00322AF2"/>
    <w:rsid w:val="00323258"/>
    <w:rsid w:val="00323513"/>
    <w:rsid w:val="0032483A"/>
    <w:rsid w:val="00325CF5"/>
    <w:rsid w:val="0032644C"/>
    <w:rsid w:val="003272E3"/>
    <w:rsid w:val="00327600"/>
    <w:rsid w:val="003276A1"/>
    <w:rsid w:val="003278F2"/>
    <w:rsid w:val="00327F6A"/>
    <w:rsid w:val="003302C0"/>
    <w:rsid w:val="00330572"/>
    <w:rsid w:val="00330C95"/>
    <w:rsid w:val="00331930"/>
    <w:rsid w:val="00331BB9"/>
    <w:rsid w:val="003326AD"/>
    <w:rsid w:val="003332C8"/>
    <w:rsid w:val="00333F27"/>
    <w:rsid w:val="003347E2"/>
    <w:rsid w:val="0033508D"/>
    <w:rsid w:val="003351EB"/>
    <w:rsid w:val="00335657"/>
    <w:rsid w:val="003357A2"/>
    <w:rsid w:val="003370E0"/>
    <w:rsid w:val="00337316"/>
    <w:rsid w:val="00337370"/>
    <w:rsid w:val="00340175"/>
    <w:rsid w:val="00340C0C"/>
    <w:rsid w:val="0034294B"/>
    <w:rsid w:val="0034321E"/>
    <w:rsid w:val="0034326C"/>
    <w:rsid w:val="003439C5"/>
    <w:rsid w:val="00343B6B"/>
    <w:rsid w:val="00343E76"/>
    <w:rsid w:val="00344796"/>
    <w:rsid w:val="00344B4F"/>
    <w:rsid w:val="00344D96"/>
    <w:rsid w:val="00344F0B"/>
    <w:rsid w:val="00345872"/>
    <w:rsid w:val="00345B40"/>
    <w:rsid w:val="0034615B"/>
    <w:rsid w:val="0034624A"/>
    <w:rsid w:val="0034653A"/>
    <w:rsid w:val="00347579"/>
    <w:rsid w:val="00350164"/>
    <w:rsid w:val="00350246"/>
    <w:rsid w:val="00351514"/>
    <w:rsid w:val="003515EE"/>
    <w:rsid w:val="00352212"/>
    <w:rsid w:val="00352974"/>
    <w:rsid w:val="003532A6"/>
    <w:rsid w:val="00353351"/>
    <w:rsid w:val="003534BE"/>
    <w:rsid w:val="00354540"/>
    <w:rsid w:val="003550A4"/>
    <w:rsid w:val="003554F6"/>
    <w:rsid w:val="003565C3"/>
    <w:rsid w:val="0035693E"/>
    <w:rsid w:val="00356EC3"/>
    <w:rsid w:val="00357C7A"/>
    <w:rsid w:val="0036044A"/>
    <w:rsid w:val="00360B96"/>
    <w:rsid w:val="00361AD8"/>
    <w:rsid w:val="0036307D"/>
    <w:rsid w:val="00365395"/>
    <w:rsid w:val="003653C4"/>
    <w:rsid w:val="003655C0"/>
    <w:rsid w:val="00365658"/>
    <w:rsid w:val="00365A75"/>
    <w:rsid w:val="00366C41"/>
    <w:rsid w:val="00366FE2"/>
    <w:rsid w:val="003671BD"/>
    <w:rsid w:val="003675FB"/>
    <w:rsid w:val="0037067A"/>
    <w:rsid w:val="003707E8"/>
    <w:rsid w:val="003707EE"/>
    <w:rsid w:val="003717AB"/>
    <w:rsid w:val="00371C8C"/>
    <w:rsid w:val="00371DCD"/>
    <w:rsid w:val="00372280"/>
    <w:rsid w:val="00372C13"/>
    <w:rsid w:val="00372D89"/>
    <w:rsid w:val="003732CB"/>
    <w:rsid w:val="00373B8D"/>
    <w:rsid w:val="00373D3A"/>
    <w:rsid w:val="003748CA"/>
    <w:rsid w:val="0037596F"/>
    <w:rsid w:val="00375EFD"/>
    <w:rsid w:val="00376B20"/>
    <w:rsid w:val="00376DA2"/>
    <w:rsid w:val="00376F33"/>
    <w:rsid w:val="003773B5"/>
    <w:rsid w:val="00377D70"/>
    <w:rsid w:val="003805B0"/>
    <w:rsid w:val="00380646"/>
    <w:rsid w:val="0038226A"/>
    <w:rsid w:val="00382A0C"/>
    <w:rsid w:val="0038322F"/>
    <w:rsid w:val="00383540"/>
    <w:rsid w:val="00383D6B"/>
    <w:rsid w:val="0038425C"/>
    <w:rsid w:val="003846DE"/>
    <w:rsid w:val="00384875"/>
    <w:rsid w:val="00384916"/>
    <w:rsid w:val="00385164"/>
    <w:rsid w:val="00385962"/>
    <w:rsid w:val="003861C3"/>
    <w:rsid w:val="0038630B"/>
    <w:rsid w:val="003866FE"/>
    <w:rsid w:val="003869D1"/>
    <w:rsid w:val="00386A64"/>
    <w:rsid w:val="00386BEF"/>
    <w:rsid w:val="00387307"/>
    <w:rsid w:val="00387BAA"/>
    <w:rsid w:val="00390607"/>
    <w:rsid w:val="00390705"/>
    <w:rsid w:val="00390C91"/>
    <w:rsid w:val="00390F51"/>
    <w:rsid w:val="00391E74"/>
    <w:rsid w:val="003936A2"/>
    <w:rsid w:val="00393928"/>
    <w:rsid w:val="0039492F"/>
    <w:rsid w:val="00395257"/>
    <w:rsid w:val="003967F3"/>
    <w:rsid w:val="00396BD4"/>
    <w:rsid w:val="0039739E"/>
    <w:rsid w:val="003975C9"/>
    <w:rsid w:val="003A03A5"/>
    <w:rsid w:val="003A0798"/>
    <w:rsid w:val="003A0DE1"/>
    <w:rsid w:val="003A10DA"/>
    <w:rsid w:val="003A1314"/>
    <w:rsid w:val="003A15E6"/>
    <w:rsid w:val="003A2428"/>
    <w:rsid w:val="003A2455"/>
    <w:rsid w:val="003A2BFC"/>
    <w:rsid w:val="003A3770"/>
    <w:rsid w:val="003A5033"/>
    <w:rsid w:val="003A5C69"/>
    <w:rsid w:val="003A5CDF"/>
    <w:rsid w:val="003A6E85"/>
    <w:rsid w:val="003A70DF"/>
    <w:rsid w:val="003B0473"/>
    <w:rsid w:val="003B086B"/>
    <w:rsid w:val="003B18BA"/>
    <w:rsid w:val="003B1B36"/>
    <w:rsid w:val="003B1CA9"/>
    <w:rsid w:val="003B1ED7"/>
    <w:rsid w:val="003B215B"/>
    <w:rsid w:val="003B298A"/>
    <w:rsid w:val="003B3259"/>
    <w:rsid w:val="003B3A57"/>
    <w:rsid w:val="003B402F"/>
    <w:rsid w:val="003B4089"/>
    <w:rsid w:val="003B53E9"/>
    <w:rsid w:val="003B5A12"/>
    <w:rsid w:val="003B7950"/>
    <w:rsid w:val="003C07FE"/>
    <w:rsid w:val="003C0B70"/>
    <w:rsid w:val="003C150D"/>
    <w:rsid w:val="003C17FC"/>
    <w:rsid w:val="003C189E"/>
    <w:rsid w:val="003C1D42"/>
    <w:rsid w:val="003C22E8"/>
    <w:rsid w:val="003C2930"/>
    <w:rsid w:val="003C29FC"/>
    <w:rsid w:val="003C2A48"/>
    <w:rsid w:val="003C2CD4"/>
    <w:rsid w:val="003C30CC"/>
    <w:rsid w:val="003C3491"/>
    <w:rsid w:val="003C3496"/>
    <w:rsid w:val="003C3DA3"/>
    <w:rsid w:val="003C5EC4"/>
    <w:rsid w:val="003C628C"/>
    <w:rsid w:val="003C6C5B"/>
    <w:rsid w:val="003C7A87"/>
    <w:rsid w:val="003C7AAA"/>
    <w:rsid w:val="003C7CB2"/>
    <w:rsid w:val="003D0CFA"/>
    <w:rsid w:val="003D1187"/>
    <w:rsid w:val="003D1C41"/>
    <w:rsid w:val="003D450A"/>
    <w:rsid w:val="003D5039"/>
    <w:rsid w:val="003D59B6"/>
    <w:rsid w:val="003D602C"/>
    <w:rsid w:val="003D6325"/>
    <w:rsid w:val="003D6525"/>
    <w:rsid w:val="003D6567"/>
    <w:rsid w:val="003D680D"/>
    <w:rsid w:val="003D6E44"/>
    <w:rsid w:val="003E00AC"/>
    <w:rsid w:val="003E07D7"/>
    <w:rsid w:val="003E126F"/>
    <w:rsid w:val="003E1717"/>
    <w:rsid w:val="003E18E4"/>
    <w:rsid w:val="003E1C1A"/>
    <w:rsid w:val="003E1E02"/>
    <w:rsid w:val="003E23E7"/>
    <w:rsid w:val="003E2754"/>
    <w:rsid w:val="003E2AB6"/>
    <w:rsid w:val="003E2D6B"/>
    <w:rsid w:val="003E30EC"/>
    <w:rsid w:val="003E370A"/>
    <w:rsid w:val="003E3DD8"/>
    <w:rsid w:val="003E4141"/>
    <w:rsid w:val="003E4264"/>
    <w:rsid w:val="003E42CF"/>
    <w:rsid w:val="003E433F"/>
    <w:rsid w:val="003E4366"/>
    <w:rsid w:val="003E4491"/>
    <w:rsid w:val="003E4A58"/>
    <w:rsid w:val="003E4A88"/>
    <w:rsid w:val="003E4DF3"/>
    <w:rsid w:val="003E5001"/>
    <w:rsid w:val="003E54BB"/>
    <w:rsid w:val="003E55A6"/>
    <w:rsid w:val="003F0A0B"/>
    <w:rsid w:val="003F1E1C"/>
    <w:rsid w:val="003F25C6"/>
    <w:rsid w:val="003F2837"/>
    <w:rsid w:val="003F37BE"/>
    <w:rsid w:val="003F4B5E"/>
    <w:rsid w:val="003F5101"/>
    <w:rsid w:val="003F5383"/>
    <w:rsid w:val="003F59A2"/>
    <w:rsid w:val="003F68EE"/>
    <w:rsid w:val="003F776E"/>
    <w:rsid w:val="003F7874"/>
    <w:rsid w:val="004007A5"/>
    <w:rsid w:val="00400C01"/>
    <w:rsid w:val="00401656"/>
    <w:rsid w:val="00402F2D"/>
    <w:rsid w:val="004037EE"/>
    <w:rsid w:val="00403A28"/>
    <w:rsid w:val="00403A82"/>
    <w:rsid w:val="00403AFD"/>
    <w:rsid w:val="00403ECB"/>
    <w:rsid w:val="004054DD"/>
    <w:rsid w:val="00405608"/>
    <w:rsid w:val="00405B25"/>
    <w:rsid w:val="00405DE9"/>
    <w:rsid w:val="00406AE3"/>
    <w:rsid w:val="00406BE4"/>
    <w:rsid w:val="00410E67"/>
    <w:rsid w:val="00410EF8"/>
    <w:rsid w:val="0041175B"/>
    <w:rsid w:val="00411873"/>
    <w:rsid w:val="00411EEB"/>
    <w:rsid w:val="00412086"/>
    <w:rsid w:val="0041243D"/>
    <w:rsid w:val="0041251F"/>
    <w:rsid w:val="00413519"/>
    <w:rsid w:val="00414989"/>
    <w:rsid w:val="00414B17"/>
    <w:rsid w:val="00414D1C"/>
    <w:rsid w:val="00415B10"/>
    <w:rsid w:val="00415CAE"/>
    <w:rsid w:val="00415E46"/>
    <w:rsid w:val="0041624E"/>
    <w:rsid w:val="0041646A"/>
    <w:rsid w:val="004200CE"/>
    <w:rsid w:val="00421155"/>
    <w:rsid w:val="0042126C"/>
    <w:rsid w:val="00421354"/>
    <w:rsid w:val="004222E5"/>
    <w:rsid w:val="00422B71"/>
    <w:rsid w:val="00422D1E"/>
    <w:rsid w:val="0042460A"/>
    <w:rsid w:val="00424E63"/>
    <w:rsid w:val="004257D9"/>
    <w:rsid w:val="00425B49"/>
    <w:rsid w:val="00426035"/>
    <w:rsid w:val="004265F6"/>
    <w:rsid w:val="004273AA"/>
    <w:rsid w:val="00427698"/>
    <w:rsid w:val="0043007F"/>
    <w:rsid w:val="00430104"/>
    <w:rsid w:val="00430205"/>
    <w:rsid w:val="00430609"/>
    <w:rsid w:val="004309F5"/>
    <w:rsid w:val="00430D0B"/>
    <w:rsid w:val="004324D2"/>
    <w:rsid w:val="0043279C"/>
    <w:rsid w:val="00432EE4"/>
    <w:rsid w:val="00432F47"/>
    <w:rsid w:val="004337E2"/>
    <w:rsid w:val="00435299"/>
    <w:rsid w:val="0043635D"/>
    <w:rsid w:val="004365A2"/>
    <w:rsid w:val="0043682D"/>
    <w:rsid w:val="00437396"/>
    <w:rsid w:val="00437C97"/>
    <w:rsid w:val="00442FEA"/>
    <w:rsid w:val="0044455E"/>
    <w:rsid w:val="00444AB8"/>
    <w:rsid w:val="00444EAC"/>
    <w:rsid w:val="0044587D"/>
    <w:rsid w:val="00445A3C"/>
    <w:rsid w:val="00445DEC"/>
    <w:rsid w:val="0044700B"/>
    <w:rsid w:val="00447AA4"/>
    <w:rsid w:val="00450A8A"/>
    <w:rsid w:val="00450B72"/>
    <w:rsid w:val="00450BD5"/>
    <w:rsid w:val="00450D0E"/>
    <w:rsid w:val="00450F0B"/>
    <w:rsid w:val="00451236"/>
    <w:rsid w:val="0045166C"/>
    <w:rsid w:val="00451E71"/>
    <w:rsid w:val="00452D75"/>
    <w:rsid w:val="004534CE"/>
    <w:rsid w:val="00453E79"/>
    <w:rsid w:val="00454345"/>
    <w:rsid w:val="00454367"/>
    <w:rsid w:val="004547B7"/>
    <w:rsid w:val="00455097"/>
    <w:rsid w:val="0045562F"/>
    <w:rsid w:val="00456942"/>
    <w:rsid w:val="00456C27"/>
    <w:rsid w:val="004600D0"/>
    <w:rsid w:val="0046125F"/>
    <w:rsid w:val="004626BE"/>
    <w:rsid w:val="00462763"/>
    <w:rsid w:val="00462E70"/>
    <w:rsid w:val="00464157"/>
    <w:rsid w:val="004647AD"/>
    <w:rsid w:val="00464F52"/>
    <w:rsid w:val="00464F72"/>
    <w:rsid w:val="0046511D"/>
    <w:rsid w:val="00466229"/>
    <w:rsid w:val="004675A7"/>
    <w:rsid w:val="0046774E"/>
    <w:rsid w:val="004678B8"/>
    <w:rsid w:val="004679FB"/>
    <w:rsid w:val="00467B3B"/>
    <w:rsid w:val="004701B6"/>
    <w:rsid w:val="00470335"/>
    <w:rsid w:val="00470E1F"/>
    <w:rsid w:val="00470EAB"/>
    <w:rsid w:val="00471DCB"/>
    <w:rsid w:val="004720A0"/>
    <w:rsid w:val="004724BC"/>
    <w:rsid w:val="00473758"/>
    <w:rsid w:val="00474227"/>
    <w:rsid w:val="00474E98"/>
    <w:rsid w:val="004761B8"/>
    <w:rsid w:val="0047623D"/>
    <w:rsid w:val="00476260"/>
    <w:rsid w:val="00477003"/>
    <w:rsid w:val="004771E3"/>
    <w:rsid w:val="00477533"/>
    <w:rsid w:val="00477CDD"/>
    <w:rsid w:val="00480D87"/>
    <w:rsid w:val="00482720"/>
    <w:rsid w:val="004829E8"/>
    <w:rsid w:val="00482BA7"/>
    <w:rsid w:val="004831EE"/>
    <w:rsid w:val="00484010"/>
    <w:rsid w:val="00484D89"/>
    <w:rsid w:val="00484D9C"/>
    <w:rsid w:val="00485024"/>
    <w:rsid w:val="0048555C"/>
    <w:rsid w:val="00485939"/>
    <w:rsid w:val="00486262"/>
    <w:rsid w:val="004864DA"/>
    <w:rsid w:val="0048685C"/>
    <w:rsid w:val="00487545"/>
    <w:rsid w:val="0048758D"/>
    <w:rsid w:val="00487DA1"/>
    <w:rsid w:val="00491E4B"/>
    <w:rsid w:val="00491FEA"/>
    <w:rsid w:val="0049239C"/>
    <w:rsid w:val="0049249C"/>
    <w:rsid w:val="004928C6"/>
    <w:rsid w:val="00492E2C"/>
    <w:rsid w:val="00493388"/>
    <w:rsid w:val="0049377F"/>
    <w:rsid w:val="00493A07"/>
    <w:rsid w:val="00493E75"/>
    <w:rsid w:val="0049482C"/>
    <w:rsid w:val="004948A5"/>
    <w:rsid w:val="0049578E"/>
    <w:rsid w:val="00495B5F"/>
    <w:rsid w:val="0049607C"/>
    <w:rsid w:val="00496551"/>
    <w:rsid w:val="00496A48"/>
    <w:rsid w:val="00496B1B"/>
    <w:rsid w:val="004A03B0"/>
    <w:rsid w:val="004A077E"/>
    <w:rsid w:val="004A0A01"/>
    <w:rsid w:val="004A0BD2"/>
    <w:rsid w:val="004A1319"/>
    <w:rsid w:val="004A1574"/>
    <w:rsid w:val="004A175E"/>
    <w:rsid w:val="004A2DC9"/>
    <w:rsid w:val="004A30E5"/>
    <w:rsid w:val="004A3693"/>
    <w:rsid w:val="004A4FE6"/>
    <w:rsid w:val="004A5FCC"/>
    <w:rsid w:val="004A6B8B"/>
    <w:rsid w:val="004A7289"/>
    <w:rsid w:val="004A7B80"/>
    <w:rsid w:val="004B1289"/>
    <w:rsid w:val="004B254B"/>
    <w:rsid w:val="004B3CA2"/>
    <w:rsid w:val="004B4F21"/>
    <w:rsid w:val="004B5155"/>
    <w:rsid w:val="004B5EA7"/>
    <w:rsid w:val="004B700B"/>
    <w:rsid w:val="004B710D"/>
    <w:rsid w:val="004C12D2"/>
    <w:rsid w:val="004C1609"/>
    <w:rsid w:val="004C21DD"/>
    <w:rsid w:val="004C2A99"/>
    <w:rsid w:val="004C44BD"/>
    <w:rsid w:val="004C4678"/>
    <w:rsid w:val="004C48D1"/>
    <w:rsid w:val="004C4A06"/>
    <w:rsid w:val="004C4CA7"/>
    <w:rsid w:val="004C5CAB"/>
    <w:rsid w:val="004C5CE5"/>
    <w:rsid w:val="004C5F60"/>
    <w:rsid w:val="004C624D"/>
    <w:rsid w:val="004C76C3"/>
    <w:rsid w:val="004C7DA7"/>
    <w:rsid w:val="004D167E"/>
    <w:rsid w:val="004D1FEF"/>
    <w:rsid w:val="004D20DB"/>
    <w:rsid w:val="004D2882"/>
    <w:rsid w:val="004D2D8A"/>
    <w:rsid w:val="004D2FD2"/>
    <w:rsid w:val="004D3012"/>
    <w:rsid w:val="004D37B1"/>
    <w:rsid w:val="004D38E9"/>
    <w:rsid w:val="004D40F1"/>
    <w:rsid w:val="004D4249"/>
    <w:rsid w:val="004D516D"/>
    <w:rsid w:val="004D5425"/>
    <w:rsid w:val="004D5612"/>
    <w:rsid w:val="004D5EDF"/>
    <w:rsid w:val="004D6379"/>
    <w:rsid w:val="004D6D62"/>
    <w:rsid w:val="004D7FA6"/>
    <w:rsid w:val="004E027D"/>
    <w:rsid w:val="004E098D"/>
    <w:rsid w:val="004E1C9D"/>
    <w:rsid w:val="004E23D1"/>
    <w:rsid w:val="004E2BA4"/>
    <w:rsid w:val="004E356A"/>
    <w:rsid w:val="004E4100"/>
    <w:rsid w:val="004E5131"/>
    <w:rsid w:val="004E56D0"/>
    <w:rsid w:val="004E5A1F"/>
    <w:rsid w:val="004E5B9B"/>
    <w:rsid w:val="004E6976"/>
    <w:rsid w:val="004E71C1"/>
    <w:rsid w:val="004F02A8"/>
    <w:rsid w:val="004F0DE1"/>
    <w:rsid w:val="004F102B"/>
    <w:rsid w:val="004F10CC"/>
    <w:rsid w:val="004F1781"/>
    <w:rsid w:val="004F1917"/>
    <w:rsid w:val="004F1F41"/>
    <w:rsid w:val="004F361B"/>
    <w:rsid w:val="004F3E4D"/>
    <w:rsid w:val="004F4D5E"/>
    <w:rsid w:val="004F4EF2"/>
    <w:rsid w:val="004F52FE"/>
    <w:rsid w:val="004F593B"/>
    <w:rsid w:val="004F59AE"/>
    <w:rsid w:val="004F5F37"/>
    <w:rsid w:val="004F615D"/>
    <w:rsid w:val="004F618F"/>
    <w:rsid w:val="004F6877"/>
    <w:rsid w:val="004F6A49"/>
    <w:rsid w:val="004F7366"/>
    <w:rsid w:val="004F7554"/>
    <w:rsid w:val="004F76E8"/>
    <w:rsid w:val="00500C7A"/>
    <w:rsid w:val="005013D5"/>
    <w:rsid w:val="00501491"/>
    <w:rsid w:val="005018F2"/>
    <w:rsid w:val="005027C8"/>
    <w:rsid w:val="00502870"/>
    <w:rsid w:val="00502F53"/>
    <w:rsid w:val="0050366D"/>
    <w:rsid w:val="00503930"/>
    <w:rsid w:val="00503FE8"/>
    <w:rsid w:val="00504B11"/>
    <w:rsid w:val="00504C1B"/>
    <w:rsid w:val="0050561D"/>
    <w:rsid w:val="00505C34"/>
    <w:rsid w:val="005064F8"/>
    <w:rsid w:val="00506975"/>
    <w:rsid w:val="00506DC6"/>
    <w:rsid w:val="005071A6"/>
    <w:rsid w:val="0050775B"/>
    <w:rsid w:val="0051047D"/>
    <w:rsid w:val="005104C6"/>
    <w:rsid w:val="005106A9"/>
    <w:rsid w:val="00510887"/>
    <w:rsid w:val="0051153C"/>
    <w:rsid w:val="00511A9D"/>
    <w:rsid w:val="00511BA2"/>
    <w:rsid w:val="00512713"/>
    <w:rsid w:val="005131BC"/>
    <w:rsid w:val="005138C0"/>
    <w:rsid w:val="0051390D"/>
    <w:rsid w:val="00513DBC"/>
    <w:rsid w:val="0051478F"/>
    <w:rsid w:val="005149A9"/>
    <w:rsid w:val="00514A1B"/>
    <w:rsid w:val="00514C3D"/>
    <w:rsid w:val="00515540"/>
    <w:rsid w:val="00515938"/>
    <w:rsid w:val="00515EF2"/>
    <w:rsid w:val="005164C1"/>
    <w:rsid w:val="00517318"/>
    <w:rsid w:val="00520F31"/>
    <w:rsid w:val="005238C9"/>
    <w:rsid w:val="00523B1A"/>
    <w:rsid w:val="00525B1E"/>
    <w:rsid w:val="00525CA6"/>
    <w:rsid w:val="00525F58"/>
    <w:rsid w:val="00526A7C"/>
    <w:rsid w:val="00527EE0"/>
    <w:rsid w:val="005303E8"/>
    <w:rsid w:val="00530A45"/>
    <w:rsid w:val="00530D1A"/>
    <w:rsid w:val="00530FB9"/>
    <w:rsid w:val="0053163B"/>
    <w:rsid w:val="00531B1B"/>
    <w:rsid w:val="00532234"/>
    <w:rsid w:val="005347B1"/>
    <w:rsid w:val="00534806"/>
    <w:rsid w:val="00535033"/>
    <w:rsid w:val="00535305"/>
    <w:rsid w:val="005355A9"/>
    <w:rsid w:val="00536418"/>
    <w:rsid w:val="00536AE5"/>
    <w:rsid w:val="00536F08"/>
    <w:rsid w:val="00537256"/>
    <w:rsid w:val="0053775E"/>
    <w:rsid w:val="005378EF"/>
    <w:rsid w:val="00537978"/>
    <w:rsid w:val="00537D43"/>
    <w:rsid w:val="00540078"/>
    <w:rsid w:val="0054016B"/>
    <w:rsid w:val="00540400"/>
    <w:rsid w:val="00540684"/>
    <w:rsid w:val="005407E5"/>
    <w:rsid w:val="00541E07"/>
    <w:rsid w:val="00542D94"/>
    <w:rsid w:val="005437F0"/>
    <w:rsid w:val="00543EB3"/>
    <w:rsid w:val="00544760"/>
    <w:rsid w:val="00544CF6"/>
    <w:rsid w:val="00545F0B"/>
    <w:rsid w:val="00546493"/>
    <w:rsid w:val="0054680B"/>
    <w:rsid w:val="005504CA"/>
    <w:rsid w:val="005510AC"/>
    <w:rsid w:val="0055168E"/>
    <w:rsid w:val="00551C0C"/>
    <w:rsid w:val="00551E27"/>
    <w:rsid w:val="0055281E"/>
    <w:rsid w:val="005529FF"/>
    <w:rsid w:val="00554026"/>
    <w:rsid w:val="005540EB"/>
    <w:rsid w:val="0055485A"/>
    <w:rsid w:val="00554FFD"/>
    <w:rsid w:val="00555EF1"/>
    <w:rsid w:val="0055761E"/>
    <w:rsid w:val="00557EF5"/>
    <w:rsid w:val="0056035B"/>
    <w:rsid w:val="0056054C"/>
    <w:rsid w:val="0056197D"/>
    <w:rsid w:val="005619E6"/>
    <w:rsid w:val="00562F90"/>
    <w:rsid w:val="00563C4B"/>
    <w:rsid w:val="005640BD"/>
    <w:rsid w:val="005649F8"/>
    <w:rsid w:val="00564F83"/>
    <w:rsid w:val="00565486"/>
    <w:rsid w:val="005659A6"/>
    <w:rsid w:val="00565ADD"/>
    <w:rsid w:val="00566282"/>
    <w:rsid w:val="00566494"/>
    <w:rsid w:val="00567693"/>
    <w:rsid w:val="0056794C"/>
    <w:rsid w:val="00567950"/>
    <w:rsid w:val="0057004A"/>
    <w:rsid w:val="00571970"/>
    <w:rsid w:val="005719A7"/>
    <w:rsid w:val="00572EA9"/>
    <w:rsid w:val="00574202"/>
    <w:rsid w:val="00574552"/>
    <w:rsid w:val="00574553"/>
    <w:rsid w:val="00576ECB"/>
    <w:rsid w:val="00577514"/>
    <w:rsid w:val="005801F5"/>
    <w:rsid w:val="00580676"/>
    <w:rsid w:val="0058125F"/>
    <w:rsid w:val="00581FDB"/>
    <w:rsid w:val="00582180"/>
    <w:rsid w:val="005823FB"/>
    <w:rsid w:val="00582D6A"/>
    <w:rsid w:val="00583BBE"/>
    <w:rsid w:val="00583FDD"/>
    <w:rsid w:val="0058475A"/>
    <w:rsid w:val="00584EEA"/>
    <w:rsid w:val="00585333"/>
    <w:rsid w:val="0058550A"/>
    <w:rsid w:val="00585814"/>
    <w:rsid w:val="00585AFA"/>
    <w:rsid w:val="00586AC0"/>
    <w:rsid w:val="00587676"/>
    <w:rsid w:val="00590639"/>
    <w:rsid w:val="00591F12"/>
    <w:rsid w:val="00593106"/>
    <w:rsid w:val="00593626"/>
    <w:rsid w:val="005945EB"/>
    <w:rsid w:val="0059479A"/>
    <w:rsid w:val="00594F8E"/>
    <w:rsid w:val="005963C1"/>
    <w:rsid w:val="0059764E"/>
    <w:rsid w:val="00597C53"/>
    <w:rsid w:val="005A0765"/>
    <w:rsid w:val="005A0D73"/>
    <w:rsid w:val="005A0DC7"/>
    <w:rsid w:val="005A139D"/>
    <w:rsid w:val="005A14DD"/>
    <w:rsid w:val="005A1543"/>
    <w:rsid w:val="005A15CE"/>
    <w:rsid w:val="005A2D63"/>
    <w:rsid w:val="005A3353"/>
    <w:rsid w:val="005A40B9"/>
    <w:rsid w:val="005A494A"/>
    <w:rsid w:val="005A5127"/>
    <w:rsid w:val="005A5177"/>
    <w:rsid w:val="005A5768"/>
    <w:rsid w:val="005A60D1"/>
    <w:rsid w:val="005A68FE"/>
    <w:rsid w:val="005A695A"/>
    <w:rsid w:val="005A72BB"/>
    <w:rsid w:val="005B055F"/>
    <w:rsid w:val="005B05E8"/>
    <w:rsid w:val="005B1BF7"/>
    <w:rsid w:val="005B1D12"/>
    <w:rsid w:val="005B2CDB"/>
    <w:rsid w:val="005B2D88"/>
    <w:rsid w:val="005B3342"/>
    <w:rsid w:val="005B3417"/>
    <w:rsid w:val="005B3CB6"/>
    <w:rsid w:val="005B448A"/>
    <w:rsid w:val="005B4BD9"/>
    <w:rsid w:val="005B4DAA"/>
    <w:rsid w:val="005B55DD"/>
    <w:rsid w:val="005B56C5"/>
    <w:rsid w:val="005B6242"/>
    <w:rsid w:val="005B63FC"/>
    <w:rsid w:val="005B747D"/>
    <w:rsid w:val="005C05C2"/>
    <w:rsid w:val="005C05F5"/>
    <w:rsid w:val="005C0B91"/>
    <w:rsid w:val="005C0E4A"/>
    <w:rsid w:val="005C0E67"/>
    <w:rsid w:val="005C2C11"/>
    <w:rsid w:val="005C431E"/>
    <w:rsid w:val="005C47BF"/>
    <w:rsid w:val="005C5367"/>
    <w:rsid w:val="005C5C63"/>
    <w:rsid w:val="005C657F"/>
    <w:rsid w:val="005C67E1"/>
    <w:rsid w:val="005C6A5F"/>
    <w:rsid w:val="005C6EBB"/>
    <w:rsid w:val="005C7412"/>
    <w:rsid w:val="005C7AD6"/>
    <w:rsid w:val="005C7F1B"/>
    <w:rsid w:val="005D052F"/>
    <w:rsid w:val="005D0C07"/>
    <w:rsid w:val="005D0E1D"/>
    <w:rsid w:val="005D147C"/>
    <w:rsid w:val="005D20E4"/>
    <w:rsid w:val="005D2931"/>
    <w:rsid w:val="005D2EC5"/>
    <w:rsid w:val="005D3178"/>
    <w:rsid w:val="005D3BA7"/>
    <w:rsid w:val="005D3DE1"/>
    <w:rsid w:val="005D4425"/>
    <w:rsid w:val="005D49D5"/>
    <w:rsid w:val="005D5739"/>
    <w:rsid w:val="005D6598"/>
    <w:rsid w:val="005D6659"/>
    <w:rsid w:val="005D6AEB"/>
    <w:rsid w:val="005D7EA0"/>
    <w:rsid w:val="005E1B84"/>
    <w:rsid w:val="005E2C11"/>
    <w:rsid w:val="005E331E"/>
    <w:rsid w:val="005E3680"/>
    <w:rsid w:val="005E3EC0"/>
    <w:rsid w:val="005E4C0B"/>
    <w:rsid w:val="005E6713"/>
    <w:rsid w:val="005E6E7C"/>
    <w:rsid w:val="005E7213"/>
    <w:rsid w:val="005E7371"/>
    <w:rsid w:val="005E7A8C"/>
    <w:rsid w:val="005E7D6E"/>
    <w:rsid w:val="005F06DA"/>
    <w:rsid w:val="005F0C2F"/>
    <w:rsid w:val="005F0DD7"/>
    <w:rsid w:val="005F15B5"/>
    <w:rsid w:val="005F1F56"/>
    <w:rsid w:val="005F27AB"/>
    <w:rsid w:val="005F392A"/>
    <w:rsid w:val="005F3D39"/>
    <w:rsid w:val="005F3E96"/>
    <w:rsid w:val="005F4AF1"/>
    <w:rsid w:val="005F4DCE"/>
    <w:rsid w:val="005F5953"/>
    <w:rsid w:val="005F5BA2"/>
    <w:rsid w:val="005F5E97"/>
    <w:rsid w:val="005F6129"/>
    <w:rsid w:val="005F6260"/>
    <w:rsid w:val="005F696B"/>
    <w:rsid w:val="005F6BE5"/>
    <w:rsid w:val="005F6E2D"/>
    <w:rsid w:val="005F74C0"/>
    <w:rsid w:val="005F75C5"/>
    <w:rsid w:val="005F7639"/>
    <w:rsid w:val="005F799F"/>
    <w:rsid w:val="006003A8"/>
    <w:rsid w:val="0060047F"/>
    <w:rsid w:val="00600D1B"/>
    <w:rsid w:val="00601999"/>
    <w:rsid w:val="00601CDA"/>
    <w:rsid w:val="00602077"/>
    <w:rsid w:val="006021BF"/>
    <w:rsid w:val="0060243B"/>
    <w:rsid w:val="006026BB"/>
    <w:rsid w:val="00602ED0"/>
    <w:rsid w:val="00604E04"/>
    <w:rsid w:val="0060522A"/>
    <w:rsid w:val="006053C3"/>
    <w:rsid w:val="006055FD"/>
    <w:rsid w:val="006066EE"/>
    <w:rsid w:val="0060780C"/>
    <w:rsid w:val="006100BC"/>
    <w:rsid w:val="0061032B"/>
    <w:rsid w:val="00610487"/>
    <w:rsid w:val="0061094C"/>
    <w:rsid w:val="00611421"/>
    <w:rsid w:val="006119C5"/>
    <w:rsid w:val="00612814"/>
    <w:rsid w:val="006135F9"/>
    <w:rsid w:val="00613662"/>
    <w:rsid w:val="0061441A"/>
    <w:rsid w:val="0061466C"/>
    <w:rsid w:val="00614743"/>
    <w:rsid w:val="006150D0"/>
    <w:rsid w:val="00615872"/>
    <w:rsid w:val="0061600B"/>
    <w:rsid w:val="00616307"/>
    <w:rsid w:val="00617509"/>
    <w:rsid w:val="00620073"/>
    <w:rsid w:val="00620A54"/>
    <w:rsid w:val="00620C6D"/>
    <w:rsid w:val="00620F7A"/>
    <w:rsid w:val="00621836"/>
    <w:rsid w:val="00622B52"/>
    <w:rsid w:val="00623936"/>
    <w:rsid w:val="0062436B"/>
    <w:rsid w:val="00624A67"/>
    <w:rsid w:val="00624F6D"/>
    <w:rsid w:val="006251DB"/>
    <w:rsid w:val="00625200"/>
    <w:rsid w:val="00625908"/>
    <w:rsid w:val="00625A71"/>
    <w:rsid w:val="00625C3A"/>
    <w:rsid w:val="00625E72"/>
    <w:rsid w:val="00626E0F"/>
    <w:rsid w:val="00626FB5"/>
    <w:rsid w:val="00627422"/>
    <w:rsid w:val="00627715"/>
    <w:rsid w:val="006277DF"/>
    <w:rsid w:val="00627AFE"/>
    <w:rsid w:val="006305E0"/>
    <w:rsid w:val="00630985"/>
    <w:rsid w:val="00632D1C"/>
    <w:rsid w:val="006332C4"/>
    <w:rsid w:val="006334C3"/>
    <w:rsid w:val="00633E0C"/>
    <w:rsid w:val="00634099"/>
    <w:rsid w:val="00634F81"/>
    <w:rsid w:val="0063686D"/>
    <w:rsid w:val="00636EE8"/>
    <w:rsid w:val="00636FBD"/>
    <w:rsid w:val="006374D3"/>
    <w:rsid w:val="00640AE4"/>
    <w:rsid w:val="00641200"/>
    <w:rsid w:val="00641739"/>
    <w:rsid w:val="00642886"/>
    <w:rsid w:val="00642ACC"/>
    <w:rsid w:val="00642DF8"/>
    <w:rsid w:val="00642E5A"/>
    <w:rsid w:val="00643732"/>
    <w:rsid w:val="006439AB"/>
    <w:rsid w:val="00643F8B"/>
    <w:rsid w:val="00644E22"/>
    <w:rsid w:val="00645736"/>
    <w:rsid w:val="00645D62"/>
    <w:rsid w:val="006462A2"/>
    <w:rsid w:val="0064635D"/>
    <w:rsid w:val="00646813"/>
    <w:rsid w:val="00646CCE"/>
    <w:rsid w:val="00646F4C"/>
    <w:rsid w:val="00647B4E"/>
    <w:rsid w:val="00647C5B"/>
    <w:rsid w:val="00650B51"/>
    <w:rsid w:val="006518A5"/>
    <w:rsid w:val="006519D9"/>
    <w:rsid w:val="0065222C"/>
    <w:rsid w:val="00652436"/>
    <w:rsid w:val="00652A98"/>
    <w:rsid w:val="006535F2"/>
    <w:rsid w:val="006536A0"/>
    <w:rsid w:val="0065494F"/>
    <w:rsid w:val="00655831"/>
    <w:rsid w:val="00655AD8"/>
    <w:rsid w:val="00655F4D"/>
    <w:rsid w:val="00656F54"/>
    <w:rsid w:val="006573E8"/>
    <w:rsid w:val="00657CAF"/>
    <w:rsid w:val="0066018E"/>
    <w:rsid w:val="006606F8"/>
    <w:rsid w:val="0066074C"/>
    <w:rsid w:val="00660B2F"/>
    <w:rsid w:val="00660BE0"/>
    <w:rsid w:val="00660F02"/>
    <w:rsid w:val="00661023"/>
    <w:rsid w:val="006623B4"/>
    <w:rsid w:val="00662679"/>
    <w:rsid w:val="00662B65"/>
    <w:rsid w:val="00662F1B"/>
    <w:rsid w:val="00663350"/>
    <w:rsid w:val="00663B17"/>
    <w:rsid w:val="00663DF6"/>
    <w:rsid w:val="00664A59"/>
    <w:rsid w:val="0066566F"/>
    <w:rsid w:val="0066585C"/>
    <w:rsid w:val="00665CD5"/>
    <w:rsid w:val="006665D3"/>
    <w:rsid w:val="006668A7"/>
    <w:rsid w:val="00666AC9"/>
    <w:rsid w:val="00670F38"/>
    <w:rsid w:val="00671022"/>
    <w:rsid w:val="006716DE"/>
    <w:rsid w:val="00672968"/>
    <w:rsid w:val="00672CC4"/>
    <w:rsid w:val="00673040"/>
    <w:rsid w:val="0067327F"/>
    <w:rsid w:val="00673588"/>
    <w:rsid w:val="00673EFD"/>
    <w:rsid w:val="00674D9E"/>
    <w:rsid w:val="006752EC"/>
    <w:rsid w:val="00675A74"/>
    <w:rsid w:val="00676047"/>
    <w:rsid w:val="0067647A"/>
    <w:rsid w:val="006766D5"/>
    <w:rsid w:val="00676E56"/>
    <w:rsid w:val="00677110"/>
    <w:rsid w:val="00677371"/>
    <w:rsid w:val="006773FD"/>
    <w:rsid w:val="00677A71"/>
    <w:rsid w:val="00680FB8"/>
    <w:rsid w:val="00681916"/>
    <w:rsid w:val="00681A93"/>
    <w:rsid w:val="006838FE"/>
    <w:rsid w:val="00683DF1"/>
    <w:rsid w:val="006855F8"/>
    <w:rsid w:val="00686657"/>
    <w:rsid w:val="00686D43"/>
    <w:rsid w:val="00686E33"/>
    <w:rsid w:val="00687011"/>
    <w:rsid w:val="0068791A"/>
    <w:rsid w:val="00687FEE"/>
    <w:rsid w:val="006904C9"/>
    <w:rsid w:val="006907E1"/>
    <w:rsid w:val="00690DB5"/>
    <w:rsid w:val="006914C5"/>
    <w:rsid w:val="00691893"/>
    <w:rsid w:val="006919C7"/>
    <w:rsid w:val="00691F07"/>
    <w:rsid w:val="006922E0"/>
    <w:rsid w:val="00693098"/>
    <w:rsid w:val="00693191"/>
    <w:rsid w:val="00693624"/>
    <w:rsid w:val="00695490"/>
    <w:rsid w:val="00695D14"/>
    <w:rsid w:val="00695D69"/>
    <w:rsid w:val="006968C3"/>
    <w:rsid w:val="00696AB2"/>
    <w:rsid w:val="00697716"/>
    <w:rsid w:val="006A0980"/>
    <w:rsid w:val="006A09C3"/>
    <w:rsid w:val="006A09EE"/>
    <w:rsid w:val="006A0B3B"/>
    <w:rsid w:val="006A1320"/>
    <w:rsid w:val="006A1998"/>
    <w:rsid w:val="006A1CC8"/>
    <w:rsid w:val="006A2251"/>
    <w:rsid w:val="006A253A"/>
    <w:rsid w:val="006A2C85"/>
    <w:rsid w:val="006A3F1B"/>
    <w:rsid w:val="006A6474"/>
    <w:rsid w:val="006A65F1"/>
    <w:rsid w:val="006A6A8A"/>
    <w:rsid w:val="006A6F0E"/>
    <w:rsid w:val="006A7676"/>
    <w:rsid w:val="006B0050"/>
    <w:rsid w:val="006B11F5"/>
    <w:rsid w:val="006B1452"/>
    <w:rsid w:val="006B1DB3"/>
    <w:rsid w:val="006B37A9"/>
    <w:rsid w:val="006B37DB"/>
    <w:rsid w:val="006B3997"/>
    <w:rsid w:val="006B3BA4"/>
    <w:rsid w:val="006B4227"/>
    <w:rsid w:val="006B4CC8"/>
    <w:rsid w:val="006B606F"/>
    <w:rsid w:val="006B6144"/>
    <w:rsid w:val="006B6A5F"/>
    <w:rsid w:val="006B7865"/>
    <w:rsid w:val="006B79C5"/>
    <w:rsid w:val="006C0646"/>
    <w:rsid w:val="006C08B3"/>
    <w:rsid w:val="006C140A"/>
    <w:rsid w:val="006C1DD9"/>
    <w:rsid w:val="006C3237"/>
    <w:rsid w:val="006C32E5"/>
    <w:rsid w:val="006C4624"/>
    <w:rsid w:val="006C477E"/>
    <w:rsid w:val="006C4872"/>
    <w:rsid w:val="006C5447"/>
    <w:rsid w:val="006C5648"/>
    <w:rsid w:val="006C5670"/>
    <w:rsid w:val="006C5ADE"/>
    <w:rsid w:val="006C6154"/>
    <w:rsid w:val="006C6AAD"/>
    <w:rsid w:val="006C6D6E"/>
    <w:rsid w:val="006C6E2A"/>
    <w:rsid w:val="006D0389"/>
    <w:rsid w:val="006D0704"/>
    <w:rsid w:val="006D10C8"/>
    <w:rsid w:val="006D1444"/>
    <w:rsid w:val="006D1B14"/>
    <w:rsid w:val="006D2438"/>
    <w:rsid w:val="006D250E"/>
    <w:rsid w:val="006D2D52"/>
    <w:rsid w:val="006D368E"/>
    <w:rsid w:val="006D38C9"/>
    <w:rsid w:val="006D4C7D"/>
    <w:rsid w:val="006D4D22"/>
    <w:rsid w:val="006D5264"/>
    <w:rsid w:val="006D589E"/>
    <w:rsid w:val="006D5D03"/>
    <w:rsid w:val="006D6017"/>
    <w:rsid w:val="006D644E"/>
    <w:rsid w:val="006D714A"/>
    <w:rsid w:val="006D7248"/>
    <w:rsid w:val="006D73F8"/>
    <w:rsid w:val="006D7B9F"/>
    <w:rsid w:val="006D7E3A"/>
    <w:rsid w:val="006E0131"/>
    <w:rsid w:val="006E0EBC"/>
    <w:rsid w:val="006E20BD"/>
    <w:rsid w:val="006E257A"/>
    <w:rsid w:val="006E354A"/>
    <w:rsid w:val="006E37A8"/>
    <w:rsid w:val="006E3B09"/>
    <w:rsid w:val="006E3F1A"/>
    <w:rsid w:val="006E4EC6"/>
    <w:rsid w:val="006E535E"/>
    <w:rsid w:val="006E6545"/>
    <w:rsid w:val="006E6E3C"/>
    <w:rsid w:val="006E70A6"/>
    <w:rsid w:val="006E7CCC"/>
    <w:rsid w:val="006F1A64"/>
    <w:rsid w:val="006F1FC7"/>
    <w:rsid w:val="006F2C64"/>
    <w:rsid w:val="006F3AA7"/>
    <w:rsid w:val="006F3FBB"/>
    <w:rsid w:val="006F431F"/>
    <w:rsid w:val="006F43F1"/>
    <w:rsid w:val="006F4AA9"/>
    <w:rsid w:val="006F4FF3"/>
    <w:rsid w:val="006F564D"/>
    <w:rsid w:val="006F5A6C"/>
    <w:rsid w:val="006F5E9E"/>
    <w:rsid w:val="006F6D11"/>
    <w:rsid w:val="006F6ECA"/>
    <w:rsid w:val="006F7C23"/>
    <w:rsid w:val="006F7C61"/>
    <w:rsid w:val="0070017A"/>
    <w:rsid w:val="00700BAB"/>
    <w:rsid w:val="00701AA2"/>
    <w:rsid w:val="00701F55"/>
    <w:rsid w:val="0070201A"/>
    <w:rsid w:val="00703476"/>
    <w:rsid w:val="007035E0"/>
    <w:rsid w:val="00703D67"/>
    <w:rsid w:val="007044AF"/>
    <w:rsid w:val="00704A27"/>
    <w:rsid w:val="00705BB9"/>
    <w:rsid w:val="00706BAA"/>
    <w:rsid w:val="00706E7F"/>
    <w:rsid w:val="007070BC"/>
    <w:rsid w:val="00707174"/>
    <w:rsid w:val="00707B65"/>
    <w:rsid w:val="00707CE8"/>
    <w:rsid w:val="007101BF"/>
    <w:rsid w:val="00711268"/>
    <w:rsid w:val="007118C9"/>
    <w:rsid w:val="00711DDE"/>
    <w:rsid w:val="007125DE"/>
    <w:rsid w:val="00712DE7"/>
    <w:rsid w:val="007134A7"/>
    <w:rsid w:val="00714B09"/>
    <w:rsid w:val="00715694"/>
    <w:rsid w:val="00716083"/>
    <w:rsid w:val="007163CA"/>
    <w:rsid w:val="007179C2"/>
    <w:rsid w:val="00717A12"/>
    <w:rsid w:val="00720559"/>
    <w:rsid w:val="007216E5"/>
    <w:rsid w:val="00721E20"/>
    <w:rsid w:val="00722138"/>
    <w:rsid w:val="0072245F"/>
    <w:rsid w:val="00722D4E"/>
    <w:rsid w:val="00723B32"/>
    <w:rsid w:val="00724224"/>
    <w:rsid w:val="0072533B"/>
    <w:rsid w:val="00725422"/>
    <w:rsid w:val="00725F2C"/>
    <w:rsid w:val="00726906"/>
    <w:rsid w:val="00726CE9"/>
    <w:rsid w:val="00726D1D"/>
    <w:rsid w:val="00727F4F"/>
    <w:rsid w:val="0073051F"/>
    <w:rsid w:val="00731A2C"/>
    <w:rsid w:val="00731C50"/>
    <w:rsid w:val="00731D2F"/>
    <w:rsid w:val="00732558"/>
    <w:rsid w:val="007326E3"/>
    <w:rsid w:val="0073273D"/>
    <w:rsid w:val="00732C23"/>
    <w:rsid w:val="00732E47"/>
    <w:rsid w:val="00734055"/>
    <w:rsid w:val="007341AB"/>
    <w:rsid w:val="00734778"/>
    <w:rsid w:val="00734BAA"/>
    <w:rsid w:val="00734D4B"/>
    <w:rsid w:val="00734F36"/>
    <w:rsid w:val="00735180"/>
    <w:rsid w:val="00735515"/>
    <w:rsid w:val="00736F18"/>
    <w:rsid w:val="00740662"/>
    <w:rsid w:val="00740B43"/>
    <w:rsid w:val="007410E7"/>
    <w:rsid w:val="0074253B"/>
    <w:rsid w:val="00742652"/>
    <w:rsid w:val="00742992"/>
    <w:rsid w:val="00743FBC"/>
    <w:rsid w:val="007455FD"/>
    <w:rsid w:val="0074640B"/>
    <w:rsid w:val="00747231"/>
    <w:rsid w:val="0074757D"/>
    <w:rsid w:val="00747FF7"/>
    <w:rsid w:val="00751BF3"/>
    <w:rsid w:val="0075208D"/>
    <w:rsid w:val="00752BAC"/>
    <w:rsid w:val="007534C6"/>
    <w:rsid w:val="0075354D"/>
    <w:rsid w:val="0075396B"/>
    <w:rsid w:val="007543A3"/>
    <w:rsid w:val="00754F2C"/>
    <w:rsid w:val="00755617"/>
    <w:rsid w:val="0075580B"/>
    <w:rsid w:val="00755DEA"/>
    <w:rsid w:val="00756020"/>
    <w:rsid w:val="00756595"/>
    <w:rsid w:val="00756B5C"/>
    <w:rsid w:val="00756C4E"/>
    <w:rsid w:val="00756D8E"/>
    <w:rsid w:val="007578A7"/>
    <w:rsid w:val="007609BE"/>
    <w:rsid w:val="007610CB"/>
    <w:rsid w:val="00761371"/>
    <w:rsid w:val="00761492"/>
    <w:rsid w:val="00761A76"/>
    <w:rsid w:val="00762B58"/>
    <w:rsid w:val="0076447E"/>
    <w:rsid w:val="00764B61"/>
    <w:rsid w:val="00765A48"/>
    <w:rsid w:val="00765C09"/>
    <w:rsid w:val="00765C78"/>
    <w:rsid w:val="0076611A"/>
    <w:rsid w:val="00767B0D"/>
    <w:rsid w:val="00767E19"/>
    <w:rsid w:val="0077013C"/>
    <w:rsid w:val="00770291"/>
    <w:rsid w:val="00770388"/>
    <w:rsid w:val="00770756"/>
    <w:rsid w:val="00770F34"/>
    <w:rsid w:val="00771681"/>
    <w:rsid w:val="00771F33"/>
    <w:rsid w:val="00772643"/>
    <w:rsid w:val="00773C8B"/>
    <w:rsid w:val="007746DB"/>
    <w:rsid w:val="007747FF"/>
    <w:rsid w:val="00774868"/>
    <w:rsid w:val="007748F6"/>
    <w:rsid w:val="00776A0D"/>
    <w:rsid w:val="00776DEC"/>
    <w:rsid w:val="0077702A"/>
    <w:rsid w:val="00777EF9"/>
    <w:rsid w:val="00780E91"/>
    <w:rsid w:val="00780F50"/>
    <w:rsid w:val="007810A1"/>
    <w:rsid w:val="00781676"/>
    <w:rsid w:val="00781788"/>
    <w:rsid w:val="00781C32"/>
    <w:rsid w:val="0078362C"/>
    <w:rsid w:val="00783769"/>
    <w:rsid w:val="0078392D"/>
    <w:rsid w:val="007839C7"/>
    <w:rsid w:val="007841A2"/>
    <w:rsid w:val="0078436E"/>
    <w:rsid w:val="007847D1"/>
    <w:rsid w:val="00785A53"/>
    <w:rsid w:val="0078659C"/>
    <w:rsid w:val="007871E1"/>
    <w:rsid w:val="007872CD"/>
    <w:rsid w:val="00787B31"/>
    <w:rsid w:val="00790ADF"/>
    <w:rsid w:val="00791503"/>
    <w:rsid w:val="00791594"/>
    <w:rsid w:val="007918F7"/>
    <w:rsid w:val="00791EF9"/>
    <w:rsid w:val="0079216A"/>
    <w:rsid w:val="00792566"/>
    <w:rsid w:val="00793B0D"/>
    <w:rsid w:val="00794780"/>
    <w:rsid w:val="00794B5D"/>
    <w:rsid w:val="00795E0B"/>
    <w:rsid w:val="00796B3A"/>
    <w:rsid w:val="007971DF"/>
    <w:rsid w:val="00797DA3"/>
    <w:rsid w:val="00797F9C"/>
    <w:rsid w:val="007A03CB"/>
    <w:rsid w:val="007A06DC"/>
    <w:rsid w:val="007A081F"/>
    <w:rsid w:val="007A0843"/>
    <w:rsid w:val="007A0D03"/>
    <w:rsid w:val="007A0D45"/>
    <w:rsid w:val="007A0D48"/>
    <w:rsid w:val="007A1022"/>
    <w:rsid w:val="007A17C4"/>
    <w:rsid w:val="007A22F5"/>
    <w:rsid w:val="007A2979"/>
    <w:rsid w:val="007A30BF"/>
    <w:rsid w:val="007A3171"/>
    <w:rsid w:val="007A46B3"/>
    <w:rsid w:val="007A4D9B"/>
    <w:rsid w:val="007A4DCC"/>
    <w:rsid w:val="007A63F6"/>
    <w:rsid w:val="007A66DD"/>
    <w:rsid w:val="007A6F36"/>
    <w:rsid w:val="007A71A9"/>
    <w:rsid w:val="007A71EE"/>
    <w:rsid w:val="007A72E9"/>
    <w:rsid w:val="007A7638"/>
    <w:rsid w:val="007A7788"/>
    <w:rsid w:val="007A7B35"/>
    <w:rsid w:val="007B0286"/>
    <w:rsid w:val="007B096C"/>
    <w:rsid w:val="007B176D"/>
    <w:rsid w:val="007B1903"/>
    <w:rsid w:val="007B1A73"/>
    <w:rsid w:val="007B28AE"/>
    <w:rsid w:val="007B2DD0"/>
    <w:rsid w:val="007B2E25"/>
    <w:rsid w:val="007B38AE"/>
    <w:rsid w:val="007B3F5B"/>
    <w:rsid w:val="007B5C6F"/>
    <w:rsid w:val="007B6139"/>
    <w:rsid w:val="007B6D02"/>
    <w:rsid w:val="007B7558"/>
    <w:rsid w:val="007B79BF"/>
    <w:rsid w:val="007B7D0B"/>
    <w:rsid w:val="007B7FA1"/>
    <w:rsid w:val="007C0FE2"/>
    <w:rsid w:val="007C28B7"/>
    <w:rsid w:val="007C2AB3"/>
    <w:rsid w:val="007C2E79"/>
    <w:rsid w:val="007C3522"/>
    <w:rsid w:val="007C3C94"/>
    <w:rsid w:val="007C437F"/>
    <w:rsid w:val="007C580F"/>
    <w:rsid w:val="007C58A7"/>
    <w:rsid w:val="007C63AD"/>
    <w:rsid w:val="007C6C47"/>
    <w:rsid w:val="007C6E59"/>
    <w:rsid w:val="007C7154"/>
    <w:rsid w:val="007D04C2"/>
    <w:rsid w:val="007D060D"/>
    <w:rsid w:val="007D1253"/>
    <w:rsid w:val="007D188A"/>
    <w:rsid w:val="007D1DE6"/>
    <w:rsid w:val="007D2363"/>
    <w:rsid w:val="007D2CDF"/>
    <w:rsid w:val="007D30CA"/>
    <w:rsid w:val="007D368B"/>
    <w:rsid w:val="007D372F"/>
    <w:rsid w:val="007D37FD"/>
    <w:rsid w:val="007D3A5E"/>
    <w:rsid w:val="007D405D"/>
    <w:rsid w:val="007D4347"/>
    <w:rsid w:val="007D4C4E"/>
    <w:rsid w:val="007D5377"/>
    <w:rsid w:val="007D5EC4"/>
    <w:rsid w:val="007D5F25"/>
    <w:rsid w:val="007D7511"/>
    <w:rsid w:val="007D7DA6"/>
    <w:rsid w:val="007E024B"/>
    <w:rsid w:val="007E0BB8"/>
    <w:rsid w:val="007E1269"/>
    <w:rsid w:val="007E1F85"/>
    <w:rsid w:val="007E248A"/>
    <w:rsid w:val="007E2609"/>
    <w:rsid w:val="007E3093"/>
    <w:rsid w:val="007E39D2"/>
    <w:rsid w:val="007E4B1C"/>
    <w:rsid w:val="007E7914"/>
    <w:rsid w:val="007E7DDE"/>
    <w:rsid w:val="007F2A32"/>
    <w:rsid w:val="007F33B4"/>
    <w:rsid w:val="007F455C"/>
    <w:rsid w:val="007F49AD"/>
    <w:rsid w:val="007F5E6B"/>
    <w:rsid w:val="007F63C7"/>
    <w:rsid w:val="007F64C2"/>
    <w:rsid w:val="007F6B11"/>
    <w:rsid w:val="007F73D8"/>
    <w:rsid w:val="00800985"/>
    <w:rsid w:val="00801A6E"/>
    <w:rsid w:val="00802307"/>
    <w:rsid w:val="008023B7"/>
    <w:rsid w:val="0080287F"/>
    <w:rsid w:val="00802AB8"/>
    <w:rsid w:val="00802C8D"/>
    <w:rsid w:val="00804046"/>
    <w:rsid w:val="0080427E"/>
    <w:rsid w:val="00804774"/>
    <w:rsid w:val="00805409"/>
    <w:rsid w:val="00806CD7"/>
    <w:rsid w:val="00807D00"/>
    <w:rsid w:val="00810A1C"/>
    <w:rsid w:val="00810B96"/>
    <w:rsid w:val="008111B5"/>
    <w:rsid w:val="00811C54"/>
    <w:rsid w:val="00813BD8"/>
    <w:rsid w:val="0081451A"/>
    <w:rsid w:val="00814B4E"/>
    <w:rsid w:val="00815A3D"/>
    <w:rsid w:val="00817E65"/>
    <w:rsid w:val="00817E6B"/>
    <w:rsid w:val="008208C5"/>
    <w:rsid w:val="00820B4A"/>
    <w:rsid w:val="00821663"/>
    <w:rsid w:val="0082173A"/>
    <w:rsid w:val="008221DC"/>
    <w:rsid w:val="00822331"/>
    <w:rsid w:val="00822CFF"/>
    <w:rsid w:val="008230B3"/>
    <w:rsid w:val="0082333D"/>
    <w:rsid w:val="00823A35"/>
    <w:rsid w:val="00823BA6"/>
    <w:rsid w:val="00824B67"/>
    <w:rsid w:val="00825B71"/>
    <w:rsid w:val="008261B6"/>
    <w:rsid w:val="00826DEF"/>
    <w:rsid w:val="00827422"/>
    <w:rsid w:val="008310EB"/>
    <w:rsid w:val="00831150"/>
    <w:rsid w:val="00831781"/>
    <w:rsid w:val="00831F5D"/>
    <w:rsid w:val="00832499"/>
    <w:rsid w:val="00833CE5"/>
    <w:rsid w:val="00836058"/>
    <w:rsid w:val="00836455"/>
    <w:rsid w:val="0083656F"/>
    <w:rsid w:val="008366C8"/>
    <w:rsid w:val="008370E8"/>
    <w:rsid w:val="008372D9"/>
    <w:rsid w:val="008377D8"/>
    <w:rsid w:val="00837C40"/>
    <w:rsid w:val="008406FC"/>
    <w:rsid w:val="0084288D"/>
    <w:rsid w:val="0084338C"/>
    <w:rsid w:val="00843C06"/>
    <w:rsid w:val="00843E67"/>
    <w:rsid w:val="00844186"/>
    <w:rsid w:val="00844553"/>
    <w:rsid w:val="0084470A"/>
    <w:rsid w:val="008448D3"/>
    <w:rsid w:val="00845863"/>
    <w:rsid w:val="00845BF0"/>
    <w:rsid w:val="0084647A"/>
    <w:rsid w:val="00846D2E"/>
    <w:rsid w:val="00847D15"/>
    <w:rsid w:val="00847F8B"/>
    <w:rsid w:val="0085010B"/>
    <w:rsid w:val="00850F30"/>
    <w:rsid w:val="00851594"/>
    <w:rsid w:val="00851DF4"/>
    <w:rsid w:val="00851F37"/>
    <w:rsid w:val="008524A1"/>
    <w:rsid w:val="00852740"/>
    <w:rsid w:val="00852981"/>
    <w:rsid w:val="008538CD"/>
    <w:rsid w:val="00853A07"/>
    <w:rsid w:val="008542E8"/>
    <w:rsid w:val="00854D8F"/>
    <w:rsid w:val="00855523"/>
    <w:rsid w:val="008569EB"/>
    <w:rsid w:val="00856B70"/>
    <w:rsid w:val="00860963"/>
    <w:rsid w:val="00860EC7"/>
    <w:rsid w:val="00861201"/>
    <w:rsid w:val="00861821"/>
    <w:rsid w:val="00863088"/>
    <w:rsid w:val="00863A88"/>
    <w:rsid w:val="00864190"/>
    <w:rsid w:val="00864499"/>
    <w:rsid w:val="00864EE9"/>
    <w:rsid w:val="00864FE1"/>
    <w:rsid w:val="008655AC"/>
    <w:rsid w:val="008655D6"/>
    <w:rsid w:val="00865DCA"/>
    <w:rsid w:val="00866118"/>
    <w:rsid w:val="00866DFD"/>
    <w:rsid w:val="008678D2"/>
    <w:rsid w:val="00867B46"/>
    <w:rsid w:val="008701E2"/>
    <w:rsid w:val="008707DC"/>
    <w:rsid w:val="00871480"/>
    <w:rsid w:val="00871720"/>
    <w:rsid w:val="00871CE4"/>
    <w:rsid w:val="008731FC"/>
    <w:rsid w:val="0087331E"/>
    <w:rsid w:val="00873D77"/>
    <w:rsid w:val="008746FB"/>
    <w:rsid w:val="00874AF0"/>
    <w:rsid w:val="008751C1"/>
    <w:rsid w:val="00876A79"/>
    <w:rsid w:val="00876AA5"/>
    <w:rsid w:val="008774A3"/>
    <w:rsid w:val="00877601"/>
    <w:rsid w:val="00877724"/>
    <w:rsid w:val="008802E1"/>
    <w:rsid w:val="00880927"/>
    <w:rsid w:val="0088184F"/>
    <w:rsid w:val="00882832"/>
    <w:rsid w:val="0088299F"/>
    <w:rsid w:val="00883A75"/>
    <w:rsid w:val="008842EA"/>
    <w:rsid w:val="00884B44"/>
    <w:rsid w:val="00885812"/>
    <w:rsid w:val="00885D02"/>
    <w:rsid w:val="00886571"/>
    <w:rsid w:val="008877A8"/>
    <w:rsid w:val="00887CEE"/>
    <w:rsid w:val="00887F90"/>
    <w:rsid w:val="00890131"/>
    <w:rsid w:val="00890E68"/>
    <w:rsid w:val="00891782"/>
    <w:rsid w:val="008928C1"/>
    <w:rsid w:val="00893B38"/>
    <w:rsid w:val="00893DE4"/>
    <w:rsid w:val="008943E4"/>
    <w:rsid w:val="00895D23"/>
    <w:rsid w:val="00895D9B"/>
    <w:rsid w:val="00896587"/>
    <w:rsid w:val="008968D6"/>
    <w:rsid w:val="00896A7C"/>
    <w:rsid w:val="00896B03"/>
    <w:rsid w:val="00896CDC"/>
    <w:rsid w:val="00896F85"/>
    <w:rsid w:val="00897392"/>
    <w:rsid w:val="00897A77"/>
    <w:rsid w:val="00897E6A"/>
    <w:rsid w:val="008A0A1E"/>
    <w:rsid w:val="008A0A8A"/>
    <w:rsid w:val="008A0E69"/>
    <w:rsid w:val="008A10EE"/>
    <w:rsid w:val="008A1902"/>
    <w:rsid w:val="008A1BAA"/>
    <w:rsid w:val="008A21AC"/>
    <w:rsid w:val="008A27B0"/>
    <w:rsid w:val="008A305D"/>
    <w:rsid w:val="008A31C8"/>
    <w:rsid w:val="008A3330"/>
    <w:rsid w:val="008A3A0C"/>
    <w:rsid w:val="008A3B92"/>
    <w:rsid w:val="008A43A2"/>
    <w:rsid w:val="008A466D"/>
    <w:rsid w:val="008A5440"/>
    <w:rsid w:val="008A6F80"/>
    <w:rsid w:val="008B0238"/>
    <w:rsid w:val="008B0BBA"/>
    <w:rsid w:val="008B1478"/>
    <w:rsid w:val="008B167E"/>
    <w:rsid w:val="008B1EFD"/>
    <w:rsid w:val="008B1F90"/>
    <w:rsid w:val="008B45B0"/>
    <w:rsid w:val="008B4739"/>
    <w:rsid w:val="008B48B0"/>
    <w:rsid w:val="008B57D2"/>
    <w:rsid w:val="008B5C30"/>
    <w:rsid w:val="008B6707"/>
    <w:rsid w:val="008B7F5E"/>
    <w:rsid w:val="008C008E"/>
    <w:rsid w:val="008C0D2D"/>
    <w:rsid w:val="008C10E5"/>
    <w:rsid w:val="008C1BA0"/>
    <w:rsid w:val="008C216E"/>
    <w:rsid w:val="008C234C"/>
    <w:rsid w:val="008C250C"/>
    <w:rsid w:val="008C25B1"/>
    <w:rsid w:val="008C36D0"/>
    <w:rsid w:val="008C3768"/>
    <w:rsid w:val="008C4698"/>
    <w:rsid w:val="008C4C9D"/>
    <w:rsid w:val="008C6A26"/>
    <w:rsid w:val="008C6F94"/>
    <w:rsid w:val="008C7847"/>
    <w:rsid w:val="008C7F75"/>
    <w:rsid w:val="008D0DAF"/>
    <w:rsid w:val="008D0DEE"/>
    <w:rsid w:val="008D1478"/>
    <w:rsid w:val="008D1EA4"/>
    <w:rsid w:val="008D2066"/>
    <w:rsid w:val="008D25A1"/>
    <w:rsid w:val="008D2BC3"/>
    <w:rsid w:val="008D464A"/>
    <w:rsid w:val="008D4BE6"/>
    <w:rsid w:val="008D4E77"/>
    <w:rsid w:val="008D4EB0"/>
    <w:rsid w:val="008D5FD7"/>
    <w:rsid w:val="008D690E"/>
    <w:rsid w:val="008D6AAC"/>
    <w:rsid w:val="008D734A"/>
    <w:rsid w:val="008E097B"/>
    <w:rsid w:val="008E0ABC"/>
    <w:rsid w:val="008E156D"/>
    <w:rsid w:val="008E17EB"/>
    <w:rsid w:val="008E18B9"/>
    <w:rsid w:val="008E1BC2"/>
    <w:rsid w:val="008E2158"/>
    <w:rsid w:val="008E2623"/>
    <w:rsid w:val="008E3038"/>
    <w:rsid w:val="008E404E"/>
    <w:rsid w:val="008E432A"/>
    <w:rsid w:val="008E4EF2"/>
    <w:rsid w:val="008E54A7"/>
    <w:rsid w:val="008E599F"/>
    <w:rsid w:val="008E59E8"/>
    <w:rsid w:val="008E5C30"/>
    <w:rsid w:val="008E6400"/>
    <w:rsid w:val="008E6ADF"/>
    <w:rsid w:val="008E6DEA"/>
    <w:rsid w:val="008E7350"/>
    <w:rsid w:val="008E7EBC"/>
    <w:rsid w:val="008F0282"/>
    <w:rsid w:val="008F0501"/>
    <w:rsid w:val="008F0B9A"/>
    <w:rsid w:val="008F198C"/>
    <w:rsid w:val="008F25B5"/>
    <w:rsid w:val="008F3194"/>
    <w:rsid w:val="008F3353"/>
    <w:rsid w:val="008F37CE"/>
    <w:rsid w:val="008F5467"/>
    <w:rsid w:val="008F5BAA"/>
    <w:rsid w:val="008F652D"/>
    <w:rsid w:val="008F6AE0"/>
    <w:rsid w:val="008F6BC9"/>
    <w:rsid w:val="008F741C"/>
    <w:rsid w:val="008F7571"/>
    <w:rsid w:val="008F7F4C"/>
    <w:rsid w:val="00900004"/>
    <w:rsid w:val="009004E7"/>
    <w:rsid w:val="0090064A"/>
    <w:rsid w:val="00900EAC"/>
    <w:rsid w:val="00900F21"/>
    <w:rsid w:val="00901860"/>
    <w:rsid w:val="0090235C"/>
    <w:rsid w:val="00902BD4"/>
    <w:rsid w:val="00902C8C"/>
    <w:rsid w:val="009032BD"/>
    <w:rsid w:val="0090349C"/>
    <w:rsid w:val="00903772"/>
    <w:rsid w:val="00903C34"/>
    <w:rsid w:val="0090438F"/>
    <w:rsid w:val="00904927"/>
    <w:rsid w:val="009049F0"/>
    <w:rsid w:val="00904A8D"/>
    <w:rsid w:val="0090524F"/>
    <w:rsid w:val="00905341"/>
    <w:rsid w:val="009059F7"/>
    <w:rsid w:val="009064BA"/>
    <w:rsid w:val="009064EE"/>
    <w:rsid w:val="009068A2"/>
    <w:rsid w:val="00906921"/>
    <w:rsid w:val="00906C7F"/>
    <w:rsid w:val="00906F68"/>
    <w:rsid w:val="00907523"/>
    <w:rsid w:val="00907D15"/>
    <w:rsid w:val="0091081A"/>
    <w:rsid w:val="00910C66"/>
    <w:rsid w:val="00910D19"/>
    <w:rsid w:val="00910E68"/>
    <w:rsid w:val="00911A96"/>
    <w:rsid w:val="00912BC5"/>
    <w:rsid w:val="00913071"/>
    <w:rsid w:val="0091344C"/>
    <w:rsid w:val="00914410"/>
    <w:rsid w:val="0091480F"/>
    <w:rsid w:val="009148B5"/>
    <w:rsid w:val="009153C2"/>
    <w:rsid w:val="00915466"/>
    <w:rsid w:val="0091553B"/>
    <w:rsid w:val="009168A1"/>
    <w:rsid w:val="00916B49"/>
    <w:rsid w:val="00917807"/>
    <w:rsid w:val="00920B1E"/>
    <w:rsid w:val="00920D12"/>
    <w:rsid w:val="00921D0F"/>
    <w:rsid w:val="00922505"/>
    <w:rsid w:val="00922C69"/>
    <w:rsid w:val="0092379A"/>
    <w:rsid w:val="00923C55"/>
    <w:rsid w:val="00924053"/>
    <w:rsid w:val="00924846"/>
    <w:rsid w:val="009251DD"/>
    <w:rsid w:val="00925996"/>
    <w:rsid w:val="00925AD6"/>
    <w:rsid w:val="00926C70"/>
    <w:rsid w:val="009279CE"/>
    <w:rsid w:val="00927DE4"/>
    <w:rsid w:val="00927EDB"/>
    <w:rsid w:val="009300B8"/>
    <w:rsid w:val="009300BE"/>
    <w:rsid w:val="009304A3"/>
    <w:rsid w:val="009304B1"/>
    <w:rsid w:val="00930665"/>
    <w:rsid w:val="00930B2B"/>
    <w:rsid w:val="00930BC6"/>
    <w:rsid w:val="00930BF3"/>
    <w:rsid w:val="00930C76"/>
    <w:rsid w:val="009312D7"/>
    <w:rsid w:val="009313A9"/>
    <w:rsid w:val="00931FE6"/>
    <w:rsid w:val="00932194"/>
    <w:rsid w:val="009326D0"/>
    <w:rsid w:val="00933A52"/>
    <w:rsid w:val="00933B43"/>
    <w:rsid w:val="009348CC"/>
    <w:rsid w:val="0093548D"/>
    <w:rsid w:val="00935B27"/>
    <w:rsid w:val="0093671C"/>
    <w:rsid w:val="00936F2A"/>
    <w:rsid w:val="00937AD7"/>
    <w:rsid w:val="009417CB"/>
    <w:rsid w:val="00941B3E"/>
    <w:rsid w:val="00941C2E"/>
    <w:rsid w:val="00942363"/>
    <w:rsid w:val="00942424"/>
    <w:rsid w:val="0094293E"/>
    <w:rsid w:val="00942A8E"/>
    <w:rsid w:val="00943B0E"/>
    <w:rsid w:val="00945176"/>
    <w:rsid w:val="0094560E"/>
    <w:rsid w:val="00945CA3"/>
    <w:rsid w:val="0094609A"/>
    <w:rsid w:val="009471CD"/>
    <w:rsid w:val="00950EFE"/>
    <w:rsid w:val="00951BA0"/>
    <w:rsid w:val="0095265D"/>
    <w:rsid w:val="00952D83"/>
    <w:rsid w:val="009534AD"/>
    <w:rsid w:val="00953E3E"/>
    <w:rsid w:val="00954087"/>
    <w:rsid w:val="00954676"/>
    <w:rsid w:val="00954B63"/>
    <w:rsid w:val="00955000"/>
    <w:rsid w:val="009554ED"/>
    <w:rsid w:val="00955518"/>
    <w:rsid w:val="00956A2D"/>
    <w:rsid w:val="00956BBD"/>
    <w:rsid w:val="00957749"/>
    <w:rsid w:val="0095786F"/>
    <w:rsid w:val="00960AB0"/>
    <w:rsid w:val="0096103F"/>
    <w:rsid w:val="00961858"/>
    <w:rsid w:val="00961AD2"/>
    <w:rsid w:val="009625CD"/>
    <w:rsid w:val="0096276D"/>
    <w:rsid w:val="00962A23"/>
    <w:rsid w:val="00963CE2"/>
    <w:rsid w:val="00965476"/>
    <w:rsid w:val="009673E9"/>
    <w:rsid w:val="00970FE8"/>
    <w:rsid w:val="009717BA"/>
    <w:rsid w:val="009727BD"/>
    <w:rsid w:val="00972A08"/>
    <w:rsid w:val="00973016"/>
    <w:rsid w:val="009740CD"/>
    <w:rsid w:val="00974E81"/>
    <w:rsid w:val="00975975"/>
    <w:rsid w:val="00975B7B"/>
    <w:rsid w:val="00976016"/>
    <w:rsid w:val="00976D5B"/>
    <w:rsid w:val="00976D87"/>
    <w:rsid w:val="00977091"/>
    <w:rsid w:val="009770E0"/>
    <w:rsid w:val="009807A9"/>
    <w:rsid w:val="00980F74"/>
    <w:rsid w:val="00981BBD"/>
    <w:rsid w:val="009820C7"/>
    <w:rsid w:val="0098223F"/>
    <w:rsid w:val="00982510"/>
    <w:rsid w:val="009831C3"/>
    <w:rsid w:val="00983F45"/>
    <w:rsid w:val="00984164"/>
    <w:rsid w:val="0098575B"/>
    <w:rsid w:val="00985D06"/>
    <w:rsid w:val="00985D6A"/>
    <w:rsid w:val="0098631E"/>
    <w:rsid w:val="00986F5C"/>
    <w:rsid w:val="009877E2"/>
    <w:rsid w:val="00987C58"/>
    <w:rsid w:val="00987E4A"/>
    <w:rsid w:val="00990E00"/>
    <w:rsid w:val="00991BB0"/>
    <w:rsid w:val="00992042"/>
    <w:rsid w:val="009924E9"/>
    <w:rsid w:val="009925E4"/>
    <w:rsid w:val="009928C4"/>
    <w:rsid w:val="00993ACC"/>
    <w:rsid w:val="00993E74"/>
    <w:rsid w:val="00996E4F"/>
    <w:rsid w:val="00996E54"/>
    <w:rsid w:val="009A0392"/>
    <w:rsid w:val="009A066C"/>
    <w:rsid w:val="009A0892"/>
    <w:rsid w:val="009A155C"/>
    <w:rsid w:val="009A2899"/>
    <w:rsid w:val="009A2EC4"/>
    <w:rsid w:val="009A3A42"/>
    <w:rsid w:val="009A4921"/>
    <w:rsid w:val="009A56A3"/>
    <w:rsid w:val="009A67C8"/>
    <w:rsid w:val="009A6811"/>
    <w:rsid w:val="009A6C6E"/>
    <w:rsid w:val="009A6D24"/>
    <w:rsid w:val="009A6E81"/>
    <w:rsid w:val="009A72C4"/>
    <w:rsid w:val="009B0337"/>
    <w:rsid w:val="009B047D"/>
    <w:rsid w:val="009B0A97"/>
    <w:rsid w:val="009B28DA"/>
    <w:rsid w:val="009B298F"/>
    <w:rsid w:val="009B2BD6"/>
    <w:rsid w:val="009B2BDF"/>
    <w:rsid w:val="009B35A9"/>
    <w:rsid w:val="009B3731"/>
    <w:rsid w:val="009B3803"/>
    <w:rsid w:val="009B3D7E"/>
    <w:rsid w:val="009B4CE7"/>
    <w:rsid w:val="009B5717"/>
    <w:rsid w:val="009B5B6F"/>
    <w:rsid w:val="009B71E2"/>
    <w:rsid w:val="009C153A"/>
    <w:rsid w:val="009C2324"/>
    <w:rsid w:val="009C3269"/>
    <w:rsid w:val="009C3351"/>
    <w:rsid w:val="009C3747"/>
    <w:rsid w:val="009C3C78"/>
    <w:rsid w:val="009C4001"/>
    <w:rsid w:val="009C4370"/>
    <w:rsid w:val="009C4841"/>
    <w:rsid w:val="009C4B1D"/>
    <w:rsid w:val="009C5088"/>
    <w:rsid w:val="009C6804"/>
    <w:rsid w:val="009D02E5"/>
    <w:rsid w:val="009D039C"/>
    <w:rsid w:val="009D0C97"/>
    <w:rsid w:val="009D0F8C"/>
    <w:rsid w:val="009D136C"/>
    <w:rsid w:val="009D1950"/>
    <w:rsid w:val="009D1AC3"/>
    <w:rsid w:val="009D2E17"/>
    <w:rsid w:val="009D2FB1"/>
    <w:rsid w:val="009D2FDB"/>
    <w:rsid w:val="009D3B32"/>
    <w:rsid w:val="009D3CBB"/>
    <w:rsid w:val="009D3DE5"/>
    <w:rsid w:val="009D4F4A"/>
    <w:rsid w:val="009D5EAA"/>
    <w:rsid w:val="009D7564"/>
    <w:rsid w:val="009D769E"/>
    <w:rsid w:val="009E0026"/>
    <w:rsid w:val="009E0E38"/>
    <w:rsid w:val="009E18B7"/>
    <w:rsid w:val="009E1B81"/>
    <w:rsid w:val="009E1C0E"/>
    <w:rsid w:val="009E2365"/>
    <w:rsid w:val="009E2B07"/>
    <w:rsid w:val="009E322A"/>
    <w:rsid w:val="009E3422"/>
    <w:rsid w:val="009E3844"/>
    <w:rsid w:val="009E51A6"/>
    <w:rsid w:val="009E56DE"/>
    <w:rsid w:val="009E7244"/>
    <w:rsid w:val="009E7EE0"/>
    <w:rsid w:val="009F0154"/>
    <w:rsid w:val="009F07B6"/>
    <w:rsid w:val="009F0808"/>
    <w:rsid w:val="009F0998"/>
    <w:rsid w:val="009F0AB9"/>
    <w:rsid w:val="009F0DD3"/>
    <w:rsid w:val="009F0F42"/>
    <w:rsid w:val="009F1008"/>
    <w:rsid w:val="009F11C7"/>
    <w:rsid w:val="009F17FB"/>
    <w:rsid w:val="009F240B"/>
    <w:rsid w:val="009F2858"/>
    <w:rsid w:val="009F2D60"/>
    <w:rsid w:val="009F3AD8"/>
    <w:rsid w:val="009F3D96"/>
    <w:rsid w:val="009F5BBD"/>
    <w:rsid w:val="009F5D8C"/>
    <w:rsid w:val="009F62A9"/>
    <w:rsid w:val="009F6F67"/>
    <w:rsid w:val="009F76C8"/>
    <w:rsid w:val="009F7B71"/>
    <w:rsid w:val="00A004D0"/>
    <w:rsid w:val="00A00D54"/>
    <w:rsid w:val="00A018C2"/>
    <w:rsid w:val="00A02F34"/>
    <w:rsid w:val="00A036F3"/>
    <w:rsid w:val="00A03B4D"/>
    <w:rsid w:val="00A0485F"/>
    <w:rsid w:val="00A049CE"/>
    <w:rsid w:val="00A04E5D"/>
    <w:rsid w:val="00A04EA0"/>
    <w:rsid w:val="00A050E7"/>
    <w:rsid w:val="00A05A80"/>
    <w:rsid w:val="00A06F73"/>
    <w:rsid w:val="00A1079D"/>
    <w:rsid w:val="00A10CF7"/>
    <w:rsid w:val="00A111AD"/>
    <w:rsid w:val="00A114AA"/>
    <w:rsid w:val="00A12608"/>
    <w:rsid w:val="00A127EA"/>
    <w:rsid w:val="00A12D00"/>
    <w:rsid w:val="00A12D1E"/>
    <w:rsid w:val="00A13426"/>
    <w:rsid w:val="00A137D1"/>
    <w:rsid w:val="00A140B4"/>
    <w:rsid w:val="00A14480"/>
    <w:rsid w:val="00A144C8"/>
    <w:rsid w:val="00A14C56"/>
    <w:rsid w:val="00A1519C"/>
    <w:rsid w:val="00A166DD"/>
    <w:rsid w:val="00A16EA5"/>
    <w:rsid w:val="00A17661"/>
    <w:rsid w:val="00A17A34"/>
    <w:rsid w:val="00A17EA8"/>
    <w:rsid w:val="00A21800"/>
    <w:rsid w:val="00A21AA8"/>
    <w:rsid w:val="00A220B6"/>
    <w:rsid w:val="00A22349"/>
    <w:rsid w:val="00A22385"/>
    <w:rsid w:val="00A2328E"/>
    <w:rsid w:val="00A236A9"/>
    <w:rsid w:val="00A23AEE"/>
    <w:rsid w:val="00A23B72"/>
    <w:rsid w:val="00A24174"/>
    <w:rsid w:val="00A2482D"/>
    <w:rsid w:val="00A2499D"/>
    <w:rsid w:val="00A250F1"/>
    <w:rsid w:val="00A25712"/>
    <w:rsid w:val="00A26D7C"/>
    <w:rsid w:val="00A274D1"/>
    <w:rsid w:val="00A2773E"/>
    <w:rsid w:val="00A304A5"/>
    <w:rsid w:val="00A30F9B"/>
    <w:rsid w:val="00A31B75"/>
    <w:rsid w:val="00A31E3E"/>
    <w:rsid w:val="00A31EBC"/>
    <w:rsid w:val="00A321B1"/>
    <w:rsid w:val="00A32C0D"/>
    <w:rsid w:val="00A335AB"/>
    <w:rsid w:val="00A340BE"/>
    <w:rsid w:val="00A34908"/>
    <w:rsid w:val="00A34D64"/>
    <w:rsid w:val="00A36289"/>
    <w:rsid w:val="00A36B8B"/>
    <w:rsid w:val="00A374B0"/>
    <w:rsid w:val="00A376F9"/>
    <w:rsid w:val="00A37B11"/>
    <w:rsid w:val="00A37F1B"/>
    <w:rsid w:val="00A40141"/>
    <w:rsid w:val="00A40324"/>
    <w:rsid w:val="00A408D7"/>
    <w:rsid w:val="00A40916"/>
    <w:rsid w:val="00A40B5D"/>
    <w:rsid w:val="00A40E61"/>
    <w:rsid w:val="00A424D9"/>
    <w:rsid w:val="00A42AD3"/>
    <w:rsid w:val="00A42E32"/>
    <w:rsid w:val="00A4328C"/>
    <w:rsid w:val="00A4340B"/>
    <w:rsid w:val="00A43779"/>
    <w:rsid w:val="00A4427A"/>
    <w:rsid w:val="00A44332"/>
    <w:rsid w:val="00A443A8"/>
    <w:rsid w:val="00A449A8"/>
    <w:rsid w:val="00A457E7"/>
    <w:rsid w:val="00A45AAE"/>
    <w:rsid w:val="00A45B1B"/>
    <w:rsid w:val="00A45F2F"/>
    <w:rsid w:val="00A46090"/>
    <w:rsid w:val="00A46F51"/>
    <w:rsid w:val="00A471BA"/>
    <w:rsid w:val="00A47AFE"/>
    <w:rsid w:val="00A5071F"/>
    <w:rsid w:val="00A50F37"/>
    <w:rsid w:val="00A52EE1"/>
    <w:rsid w:val="00A5327E"/>
    <w:rsid w:val="00A5338A"/>
    <w:rsid w:val="00A53435"/>
    <w:rsid w:val="00A537B6"/>
    <w:rsid w:val="00A53EAE"/>
    <w:rsid w:val="00A5433B"/>
    <w:rsid w:val="00A543F7"/>
    <w:rsid w:val="00A55ADA"/>
    <w:rsid w:val="00A55C83"/>
    <w:rsid w:val="00A55CD5"/>
    <w:rsid w:val="00A560F8"/>
    <w:rsid w:val="00A56449"/>
    <w:rsid w:val="00A56856"/>
    <w:rsid w:val="00A56870"/>
    <w:rsid w:val="00A56A2B"/>
    <w:rsid w:val="00A57434"/>
    <w:rsid w:val="00A57616"/>
    <w:rsid w:val="00A5785D"/>
    <w:rsid w:val="00A60271"/>
    <w:rsid w:val="00A60C5E"/>
    <w:rsid w:val="00A613AF"/>
    <w:rsid w:val="00A61478"/>
    <w:rsid w:val="00A62596"/>
    <w:rsid w:val="00A62DCD"/>
    <w:rsid w:val="00A62E9D"/>
    <w:rsid w:val="00A63B3B"/>
    <w:rsid w:val="00A640B0"/>
    <w:rsid w:val="00A64594"/>
    <w:rsid w:val="00A645A1"/>
    <w:rsid w:val="00A64ADC"/>
    <w:rsid w:val="00A66478"/>
    <w:rsid w:val="00A66A26"/>
    <w:rsid w:val="00A66E79"/>
    <w:rsid w:val="00A66E96"/>
    <w:rsid w:val="00A66FAE"/>
    <w:rsid w:val="00A66FC2"/>
    <w:rsid w:val="00A6701F"/>
    <w:rsid w:val="00A671C5"/>
    <w:rsid w:val="00A67286"/>
    <w:rsid w:val="00A67393"/>
    <w:rsid w:val="00A67517"/>
    <w:rsid w:val="00A679B9"/>
    <w:rsid w:val="00A708A0"/>
    <w:rsid w:val="00A70D9C"/>
    <w:rsid w:val="00A72610"/>
    <w:rsid w:val="00A72791"/>
    <w:rsid w:val="00A72F04"/>
    <w:rsid w:val="00A7406B"/>
    <w:rsid w:val="00A74D7F"/>
    <w:rsid w:val="00A751F3"/>
    <w:rsid w:val="00A75EC1"/>
    <w:rsid w:val="00A76794"/>
    <w:rsid w:val="00A77125"/>
    <w:rsid w:val="00A77A74"/>
    <w:rsid w:val="00A77D8C"/>
    <w:rsid w:val="00A77F16"/>
    <w:rsid w:val="00A80A64"/>
    <w:rsid w:val="00A80C69"/>
    <w:rsid w:val="00A812C5"/>
    <w:rsid w:val="00A81D40"/>
    <w:rsid w:val="00A826B3"/>
    <w:rsid w:val="00A827B4"/>
    <w:rsid w:val="00A82871"/>
    <w:rsid w:val="00A832E5"/>
    <w:rsid w:val="00A8386D"/>
    <w:rsid w:val="00A83917"/>
    <w:rsid w:val="00A83AE8"/>
    <w:rsid w:val="00A83E86"/>
    <w:rsid w:val="00A8443B"/>
    <w:rsid w:val="00A85272"/>
    <w:rsid w:val="00A85C50"/>
    <w:rsid w:val="00A862E0"/>
    <w:rsid w:val="00A8715E"/>
    <w:rsid w:val="00A8751B"/>
    <w:rsid w:val="00A87A0C"/>
    <w:rsid w:val="00A906CD"/>
    <w:rsid w:val="00A90734"/>
    <w:rsid w:val="00A90F20"/>
    <w:rsid w:val="00A90F3B"/>
    <w:rsid w:val="00A914CD"/>
    <w:rsid w:val="00A919E6"/>
    <w:rsid w:val="00A92361"/>
    <w:rsid w:val="00A930BD"/>
    <w:rsid w:val="00A935CF"/>
    <w:rsid w:val="00A93AE2"/>
    <w:rsid w:val="00A94E1A"/>
    <w:rsid w:val="00A95483"/>
    <w:rsid w:val="00A9599D"/>
    <w:rsid w:val="00A95AB4"/>
    <w:rsid w:val="00A95E75"/>
    <w:rsid w:val="00A95EC4"/>
    <w:rsid w:val="00A95F6B"/>
    <w:rsid w:val="00A96747"/>
    <w:rsid w:val="00AA0786"/>
    <w:rsid w:val="00AA10D9"/>
    <w:rsid w:val="00AA2777"/>
    <w:rsid w:val="00AA295E"/>
    <w:rsid w:val="00AA2D03"/>
    <w:rsid w:val="00AA507A"/>
    <w:rsid w:val="00AA55FD"/>
    <w:rsid w:val="00AA635D"/>
    <w:rsid w:val="00AA63D0"/>
    <w:rsid w:val="00AA7B16"/>
    <w:rsid w:val="00AA7E5B"/>
    <w:rsid w:val="00AB12B9"/>
    <w:rsid w:val="00AB146F"/>
    <w:rsid w:val="00AB159E"/>
    <w:rsid w:val="00AB27E9"/>
    <w:rsid w:val="00AB413F"/>
    <w:rsid w:val="00AB4820"/>
    <w:rsid w:val="00AB4864"/>
    <w:rsid w:val="00AB515A"/>
    <w:rsid w:val="00AB5172"/>
    <w:rsid w:val="00AB625E"/>
    <w:rsid w:val="00AB6323"/>
    <w:rsid w:val="00AB64EE"/>
    <w:rsid w:val="00AB6D0C"/>
    <w:rsid w:val="00AB763D"/>
    <w:rsid w:val="00AB782F"/>
    <w:rsid w:val="00AB7D15"/>
    <w:rsid w:val="00AB7F45"/>
    <w:rsid w:val="00AC0D68"/>
    <w:rsid w:val="00AC119E"/>
    <w:rsid w:val="00AC173C"/>
    <w:rsid w:val="00AC1A04"/>
    <w:rsid w:val="00AC1DE9"/>
    <w:rsid w:val="00AC3092"/>
    <w:rsid w:val="00AC3435"/>
    <w:rsid w:val="00AC34F0"/>
    <w:rsid w:val="00AC3D83"/>
    <w:rsid w:val="00AC3E4E"/>
    <w:rsid w:val="00AC4317"/>
    <w:rsid w:val="00AC48A1"/>
    <w:rsid w:val="00AC4FBD"/>
    <w:rsid w:val="00AC59D0"/>
    <w:rsid w:val="00AC6111"/>
    <w:rsid w:val="00AC63DD"/>
    <w:rsid w:val="00AC6903"/>
    <w:rsid w:val="00AC6954"/>
    <w:rsid w:val="00AC6CB8"/>
    <w:rsid w:val="00AC753C"/>
    <w:rsid w:val="00AC7BE7"/>
    <w:rsid w:val="00AD0558"/>
    <w:rsid w:val="00AD175E"/>
    <w:rsid w:val="00AD1FB4"/>
    <w:rsid w:val="00AD2BC7"/>
    <w:rsid w:val="00AD3868"/>
    <w:rsid w:val="00AD4669"/>
    <w:rsid w:val="00AD4FAF"/>
    <w:rsid w:val="00AD61C3"/>
    <w:rsid w:val="00AD69B0"/>
    <w:rsid w:val="00AD781D"/>
    <w:rsid w:val="00AD78E9"/>
    <w:rsid w:val="00AE0060"/>
    <w:rsid w:val="00AE04D8"/>
    <w:rsid w:val="00AE1B47"/>
    <w:rsid w:val="00AE20DC"/>
    <w:rsid w:val="00AE29C3"/>
    <w:rsid w:val="00AE2C46"/>
    <w:rsid w:val="00AE3A9D"/>
    <w:rsid w:val="00AE4243"/>
    <w:rsid w:val="00AE53D7"/>
    <w:rsid w:val="00AE5459"/>
    <w:rsid w:val="00AE55FA"/>
    <w:rsid w:val="00AE6243"/>
    <w:rsid w:val="00AE6503"/>
    <w:rsid w:val="00AE6555"/>
    <w:rsid w:val="00AE6A33"/>
    <w:rsid w:val="00AE7097"/>
    <w:rsid w:val="00AE78EF"/>
    <w:rsid w:val="00AE7B01"/>
    <w:rsid w:val="00AE7FDA"/>
    <w:rsid w:val="00AF048A"/>
    <w:rsid w:val="00AF0AFA"/>
    <w:rsid w:val="00AF12EB"/>
    <w:rsid w:val="00AF1817"/>
    <w:rsid w:val="00AF233C"/>
    <w:rsid w:val="00AF23BE"/>
    <w:rsid w:val="00AF4204"/>
    <w:rsid w:val="00AF4419"/>
    <w:rsid w:val="00AF4665"/>
    <w:rsid w:val="00AF46A0"/>
    <w:rsid w:val="00AF4BF7"/>
    <w:rsid w:val="00AF4D6B"/>
    <w:rsid w:val="00AF4F15"/>
    <w:rsid w:val="00AF5B97"/>
    <w:rsid w:val="00AF62F7"/>
    <w:rsid w:val="00AF6E59"/>
    <w:rsid w:val="00AF6E5D"/>
    <w:rsid w:val="00AF7F35"/>
    <w:rsid w:val="00B001CD"/>
    <w:rsid w:val="00B004FC"/>
    <w:rsid w:val="00B016BC"/>
    <w:rsid w:val="00B0268E"/>
    <w:rsid w:val="00B02BE6"/>
    <w:rsid w:val="00B02FC9"/>
    <w:rsid w:val="00B03034"/>
    <w:rsid w:val="00B03089"/>
    <w:rsid w:val="00B031BF"/>
    <w:rsid w:val="00B04333"/>
    <w:rsid w:val="00B04ADE"/>
    <w:rsid w:val="00B04BDF"/>
    <w:rsid w:val="00B05415"/>
    <w:rsid w:val="00B05ABB"/>
    <w:rsid w:val="00B05FD3"/>
    <w:rsid w:val="00B06733"/>
    <w:rsid w:val="00B06AFF"/>
    <w:rsid w:val="00B06DB7"/>
    <w:rsid w:val="00B07B19"/>
    <w:rsid w:val="00B10673"/>
    <w:rsid w:val="00B10733"/>
    <w:rsid w:val="00B107A9"/>
    <w:rsid w:val="00B10A64"/>
    <w:rsid w:val="00B10BE6"/>
    <w:rsid w:val="00B1137D"/>
    <w:rsid w:val="00B1144B"/>
    <w:rsid w:val="00B11E8C"/>
    <w:rsid w:val="00B1287A"/>
    <w:rsid w:val="00B12DA3"/>
    <w:rsid w:val="00B12F68"/>
    <w:rsid w:val="00B14B8B"/>
    <w:rsid w:val="00B14F33"/>
    <w:rsid w:val="00B15489"/>
    <w:rsid w:val="00B15DC1"/>
    <w:rsid w:val="00B16227"/>
    <w:rsid w:val="00B16E15"/>
    <w:rsid w:val="00B17214"/>
    <w:rsid w:val="00B1793D"/>
    <w:rsid w:val="00B17CD6"/>
    <w:rsid w:val="00B20A85"/>
    <w:rsid w:val="00B2197C"/>
    <w:rsid w:val="00B21F6C"/>
    <w:rsid w:val="00B22E9D"/>
    <w:rsid w:val="00B23A2D"/>
    <w:rsid w:val="00B265EF"/>
    <w:rsid w:val="00B266F2"/>
    <w:rsid w:val="00B26B3D"/>
    <w:rsid w:val="00B27016"/>
    <w:rsid w:val="00B27335"/>
    <w:rsid w:val="00B27A2F"/>
    <w:rsid w:val="00B3100E"/>
    <w:rsid w:val="00B3140D"/>
    <w:rsid w:val="00B3226E"/>
    <w:rsid w:val="00B3233C"/>
    <w:rsid w:val="00B32998"/>
    <w:rsid w:val="00B33901"/>
    <w:rsid w:val="00B340E7"/>
    <w:rsid w:val="00B34245"/>
    <w:rsid w:val="00B34733"/>
    <w:rsid w:val="00B34DEF"/>
    <w:rsid w:val="00B34E14"/>
    <w:rsid w:val="00B34FAD"/>
    <w:rsid w:val="00B356B5"/>
    <w:rsid w:val="00B35834"/>
    <w:rsid w:val="00B35958"/>
    <w:rsid w:val="00B35B81"/>
    <w:rsid w:val="00B35E5D"/>
    <w:rsid w:val="00B367A4"/>
    <w:rsid w:val="00B36B56"/>
    <w:rsid w:val="00B36D99"/>
    <w:rsid w:val="00B37B96"/>
    <w:rsid w:val="00B37FB9"/>
    <w:rsid w:val="00B40647"/>
    <w:rsid w:val="00B40AF8"/>
    <w:rsid w:val="00B40DFB"/>
    <w:rsid w:val="00B41636"/>
    <w:rsid w:val="00B416B6"/>
    <w:rsid w:val="00B41B90"/>
    <w:rsid w:val="00B4252A"/>
    <w:rsid w:val="00B42FAC"/>
    <w:rsid w:val="00B430FC"/>
    <w:rsid w:val="00B43E54"/>
    <w:rsid w:val="00B450C3"/>
    <w:rsid w:val="00B45547"/>
    <w:rsid w:val="00B459F0"/>
    <w:rsid w:val="00B47253"/>
    <w:rsid w:val="00B473A6"/>
    <w:rsid w:val="00B47FD6"/>
    <w:rsid w:val="00B50949"/>
    <w:rsid w:val="00B514CF"/>
    <w:rsid w:val="00B52BB0"/>
    <w:rsid w:val="00B52D82"/>
    <w:rsid w:val="00B53575"/>
    <w:rsid w:val="00B539A2"/>
    <w:rsid w:val="00B545C5"/>
    <w:rsid w:val="00B54C61"/>
    <w:rsid w:val="00B5515E"/>
    <w:rsid w:val="00B55348"/>
    <w:rsid w:val="00B55B2E"/>
    <w:rsid w:val="00B55E4C"/>
    <w:rsid w:val="00B565F3"/>
    <w:rsid w:val="00B56F89"/>
    <w:rsid w:val="00B57021"/>
    <w:rsid w:val="00B57249"/>
    <w:rsid w:val="00B573DE"/>
    <w:rsid w:val="00B57929"/>
    <w:rsid w:val="00B57C90"/>
    <w:rsid w:val="00B57E16"/>
    <w:rsid w:val="00B60050"/>
    <w:rsid w:val="00B6104F"/>
    <w:rsid w:val="00B61CA4"/>
    <w:rsid w:val="00B6224A"/>
    <w:rsid w:val="00B62542"/>
    <w:rsid w:val="00B62809"/>
    <w:rsid w:val="00B62AF6"/>
    <w:rsid w:val="00B63291"/>
    <w:rsid w:val="00B637AA"/>
    <w:rsid w:val="00B64C58"/>
    <w:rsid w:val="00B64DDC"/>
    <w:rsid w:val="00B657D2"/>
    <w:rsid w:val="00B65E5E"/>
    <w:rsid w:val="00B65E74"/>
    <w:rsid w:val="00B6708D"/>
    <w:rsid w:val="00B673BE"/>
    <w:rsid w:val="00B67A40"/>
    <w:rsid w:val="00B7003C"/>
    <w:rsid w:val="00B7115D"/>
    <w:rsid w:val="00B711B1"/>
    <w:rsid w:val="00B71BD3"/>
    <w:rsid w:val="00B723B8"/>
    <w:rsid w:val="00B734BB"/>
    <w:rsid w:val="00B739EE"/>
    <w:rsid w:val="00B7419E"/>
    <w:rsid w:val="00B741B0"/>
    <w:rsid w:val="00B7426C"/>
    <w:rsid w:val="00B74B7D"/>
    <w:rsid w:val="00B74FB1"/>
    <w:rsid w:val="00B75435"/>
    <w:rsid w:val="00B7675E"/>
    <w:rsid w:val="00B76F01"/>
    <w:rsid w:val="00B77038"/>
    <w:rsid w:val="00B77405"/>
    <w:rsid w:val="00B7746E"/>
    <w:rsid w:val="00B778F9"/>
    <w:rsid w:val="00B803CC"/>
    <w:rsid w:val="00B81336"/>
    <w:rsid w:val="00B81D48"/>
    <w:rsid w:val="00B821E7"/>
    <w:rsid w:val="00B82510"/>
    <w:rsid w:val="00B8269C"/>
    <w:rsid w:val="00B82D79"/>
    <w:rsid w:val="00B83246"/>
    <w:rsid w:val="00B8331B"/>
    <w:rsid w:val="00B8379C"/>
    <w:rsid w:val="00B83DC4"/>
    <w:rsid w:val="00B83FA7"/>
    <w:rsid w:val="00B84A10"/>
    <w:rsid w:val="00B84F7B"/>
    <w:rsid w:val="00B851E7"/>
    <w:rsid w:val="00B859EA"/>
    <w:rsid w:val="00B85E3A"/>
    <w:rsid w:val="00B86478"/>
    <w:rsid w:val="00B868AA"/>
    <w:rsid w:val="00B87E47"/>
    <w:rsid w:val="00B90A55"/>
    <w:rsid w:val="00B90B74"/>
    <w:rsid w:val="00B90C4B"/>
    <w:rsid w:val="00B914F2"/>
    <w:rsid w:val="00B915E1"/>
    <w:rsid w:val="00B91A05"/>
    <w:rsid w:val="00B92399"/>
    <w:rsid w:val="00B92435"/>
    <w:rsid w:val="00B92456"/>
    <w:rsid w:val="00B92798"/>
    <w:rsid w:val="00B928D6"/>
    <w:rsid w:val="00B93167"/>
    <w:rsid w:val="00B9333F"/>
    <w:rsid w:val="00B93E3A"/>
    <w:rsid w:val="00B93E9D"/>
    <w:rsid w:val="00B94346"/>
    <w:rsid w:val="00B94647"/>
    <w:rsid w:val="00B94A76"/>
    <w:rsid w:val="00B94D25"/>
    <w:rsid w:val="00B94D47"/>
    <w:rsid w:val="00B94F57"/>
    <w:rsid w:val="00B952EA"/>
    <w:rsid w:val="00B96470"/>
    <w:rsid w:val="00B96A64"/>
    <w:rsid w:val="00B97643"/>
    <w:rsid w:val="00BA02D0"/>
    <w:rsid w:val="00BA0C75"/>
    <w:rsid w:val="00BA16F0"/>
    <w:rsid w:val="00BA1829"/>
    <w:rsid w:val="00BA277E"/>
    <w:rsid w:val="00BA3537"/>
    <w:rsid w:val="00BA425E"/>
    <w:rsid w:val="00BA4FAE"/>
    <w:rsid w:val="00BA522E"/>
    <w:rsid w:val="00BA56DD"/>
    <w:rsid w:val="00BA57A7"/>
    <w:rsid w:val="00BA6FDA"/>
    <w:rsid w:val="00BA7969"/>
    <w:rsid w:val="00BB0031"/>
    <w:rsid w:val="00BB04BD"/>
    <w:rsid w:val="00BB0C93"/>
    <w:rsid w:val="00BB1542"/>
    <w:rsid w:val="00BB1664"/>
    <w:rsid w:val="00BB1970"/>
    <w:rsid w:val="00BB1EC7"/>
    <w:rsid w:val="00BB2258"/>
    <w:rsid w:val="00BB22DB"/>
    <w:rsid w:val="00BB22DE"/>
    <w:rsid w:val="00BB26A1"/>
    <w:rsid w:val="00BB31EC"/>
    <w:rsid w:val="00BB35A4"/>
    <w:rsid w:val="00BB37D8"/>
    <w:rsid w:val="00BB5990"/>
    <w:rsid w:val="00BB5BD1"/>
    <w:rsid w:val="00BB5C86"/>
    <w:rsid w:val="00BB6C27"/>
    <w:rsid w:val="00BB7DED"/>
    <w:rsid w:val="00BC0470"/>
    <w:rsid w:val="00BC054E"/>
    <w:rsid w:val="00BC0FA1"/>
    <w:rsid w:val="00BC111E"/>
    <w:rsid w:val="00BC15AE"/>
    <w:rsid w:val="00BC15B9"/>
    <w:rsid w:val="00BC1B80"/>
    <w:rsid w:val="00BC1CE1"/>
    <w:rsid w:val="00BC2F79"/>
    <w:rsid w:val="00BC3D41"/>
    <w:rsid w:val="00BC3DAE"/>
    <w:rsid w:val="00BC44C9"/>
    <w:rsid w:val="00BC4565"/>
    <w:rsid w:val="00BC4612"/>
    <w:rsid w:val="00BC4709"/>
    <w:rsid w:val="00BC4920"/>
    <w:rsid w:val="00BC66DD"/>
    <w:rsid w:val="00BC7771"/>
    <w:rsid w:val="00BD174E"/>
    <w:rsid w:val="00BD2F00"/>
    <w:rsid w:val="00BD30D2"/>
    <w:rsid w:val="00BD37B8"/>
    <w:rsid w:val="00BD3B4B"/>
    <w:rsid w:val="00BD45A0"/>
    <w:rsid w:val="00BD49BA"/>
    <w:rsid w:val="00BD54CE"/>
    <w:rsid w:val="00BD68C9"/>
    <w:rsid w:val="00BD7182"/>
    <w:rsid w:val="00BD7E33"/>
    <w:rsid w:val="00BE00FE"/>
    <w:rsid w:val="00BE072C"/>
    <w:rsid w:val="00BE1749"/>
    <w:rsid w:val="00BE1773"/>
    <w:rsid w:val="00BE211A"/>
    <w:rsid w:val="00BE25D0"/>
    <w:rsid w:val="00BE2D80"/>
    <w:rsid w:val="00BE2ED8"/>
    <w:rsid w:val="00BE3FCA"/>
    <w:rsid w:val="00BE4088"/>
    <w:rsid w:val="00BE5464"/>
    <w:rsid w:val="00BE5DCF"/>
    <w:rsid w:val="00BE6080"/>
    <w:rsid w:val="00BE651C"/>
    <w:rsid w:val="00BE686B"/>
    <w:rsid w:val="00BE6A5C"/>
    <w:rsid w:val="00BE6F70"/>
    <w:rsid w:val="00BE71C0"/>
    <w:rsid w:val="00BE7849"/>
    <w:rsid w:val="00BE787F"/>
    <w:rsid w:val="00BF0074"/>
    <w:rsid w:val="00BF06B3"/>
    <w:rsid w:val="00BF0A66"/>
    <w:rsid w:val="00BF0AD1"/>
    <w:rsid w:val="00BF0D94"/>
    <w:rsid w:val="00BF2A31"/>
    <w:rsid w:val="00BF3064"/>
    <w:rsid w:val="00BF3D34"/>
    <w:rsid w:val="00BF40F1"/>
    <w:rsid w:val="00BF434D"/>
    <w:rsid w:val="00BF454D"/>
    <w:rsid w:val="00BF4EC3"/>
    <w:rsid w:val="00BF52BD"/>
    <w:rsid w:val="00BF5ECE"/>
    <w:rsid w:val="00BF6250"/>
    <w:rsid w:val="00BF63C5"/>
    <w:rsid w:val="00BF6D56"/>
    <w:rsid w:val="00BF750F"/>
    <w:rsid w:val="00BF78B0"/>
    <w:rsid w:val="00BF7A54"/>
    <w:rsid w:val="00C00299"/>
    <w:rsid w:val="00C00CDD"/>
    <w:rsid w:val="00C0104C"/>
    <w:rsid w:val="00C02020"/>
    <w:rsid w:val="00C020B8"/>
    <w:rsid w:val="00C0290B"/>
    <w:rsid w:val="00C03116"/>
    <w:rsid w:val="00C034B6"/>
    <w:rsid w:val="00C03B1D"/>
    <w:rsid w:val="00C04491"/>
    <w:rsid w:val="00C04C8C"/>
    <w:rsid w:val="00C05322"/>
    <w:rsid w:val="00C054AA"/>
    <w:rsid w:val="00C055DD"/>
    <w:rsid w:val="00C05F07"/>
    <w:rsid w:val="00C06835"/>
    <w:rsid w:val="00C06C9A"/>
    <w:rsid w:val="00C07472"/>
    <w:rsid w:val="00C077A8"/>
    <w:rsid w:val="00C1007B"/>
    <w:rsid w:val="00C101F5"/>
    <w:rsid w:val="00C1058D"/>
    <w:rsid w:val="00C1300B"/>
    <w:rsid w:val="00C13661"/>
    <w:rsid w:val="00C14284"/>
    <w:rsid w:val="00C14B03"/>
    <w:rsid w:val="00C15F35"/>
    <w:rsid w:val="00C1660E"/>
    <w:rsid w:val="00C17056"/>
    <w:rsid w:val="00C17233"/>
    <w:rsid w:val="00C17410"/>
    <w:rsid w:val="00C20022"/>
    <w:rsid w:val="00C20079"/>
    <w:rsid w:val="00C20CEF"/>
    <w:rsid w:val="00C21680"/>
    <w:rsid w:val="00C21A2E"/>
    <w:rsid w:val="00C21B7E"/>
    <w:rsid w:val="00C21EEA"/>
    <w:rsid w:val="00C221E4"/>
    <w:rsid w:val="00C2224B"/>
    <w:rsid w:val="00C223A7"/>
    <w:rsid w:val="00C228D1"/>
    <w:rsid w:val="00C24459"/>
    <w:rsid w:val="00C3019C"/>
    <w:rsid w:val="00C32036"/>
    <w:rsid w:val="00C32067"/>
    <w:rsid w:val="00C32357"/>
    <w:rsid w:val="00C327FA"/>
    <w:rsid w:val="00C329C7"/>
    <w:rsid w:val="00C32ED6"/>
    <w:rsid w:val="00C33279"/>
    <w:rsid w:val="00C33B1B"/>
    <w:rsid w:val="00C33D39"/>
    <w:rsid w:val="00C3406A"/>
    <w:rsid w:val="00C34320"/>
    <w:rsid w:val="00C3440B"/>
    <w:rsid w:val="00C34E84"/>
    <w:rsid w:val="00C369FA"/>
    <w:rsid w:val="00C36B81"/>
    <w:rsid w:val="00C36CCA"/>
    <w:rsid w:val="00C37243"/>
    <w:rsid w:val="00C379B3"/>
    <w:rsid w:val="00C40B55"/>
    <w:rsid w:val="00C40F47"/>
    <w:rsid w:val="00C40F8D"/>
    <w:rsid w:val="00C4140B"/>
    <w:rsid w:val="00C414AA"/>
    <w:rsid w:val="00C415EF"/>
    <w:rsid w:val="00C421D3"/>
    <w:rsid w:val="00C421F6"/>
    <w:rsid w:val="00C424D4"/>
    <w:rsid w:val="00C4258E"/>
    <w:rsid w:val="00C42D41"/>
    <w:rsid w:val="00C43988"/>
    <w:rsid w:val="00C44930"/>
    <w:rsid w:val="00C4493A"/>
    <w:rsid w:val="00C44B42"/>
    <w:rsid w:val="00C450A4"/>
    <w:rsid w:val="00C45DAC"/>
    <w:rsid w:val="00C45FE9"/>
    <w:rsid w:val="00C4643A"/>
    <w:rsid w:val="00C464D6"/>
    <w:rsid w:val="00C46BDD"/>
    <w:rsid w:val="00C46EBB"/>
    <w:rsid w:val="00C4744E"/>
    <w:rsid w:val="00C47A74"/>
    <w:rsid w:val="00C50262"/>
    <w:rsid w:val="00C50441"/>
    <w:rsid w:val="00C5108F"/>
    <w:rsid w:val="00C51474"/>
    <w:rsid w:val="00C52F8C"/>
    <w:rsid w:val="00C52FB2"/>
    <w:rsid w:val="00C533FB"/>
    <w:rsid w:val="00C535CD"/>
    <w:rsid w:val="00C5532E"/>
    <w:rsid w:val="00C55E35"/>
    <w:rsid w:val="00C55E4F"/>
    <w:rsid w:val="00C60313"/>
    <w:rsid w:val="00C603F7"/>
    <w:rsid w:val="00C60463"/>
    <w:rsid w:val="00C60DBB"/>
    <w:rsid w:val="00C60EC4"/>
    <w:rsid w:val="00C611B5"/>
    <w:rsid w:val="00C61AE8"/>
    <w:rsid w:val="00C61E3A"/>
    <w:rsid w:val="00C6254C"/>
    <w:rsid w:val="00C63552"/>
    <w:rsid w:val="00C635DB"/>
    <w:rsid w:val="00C6368A"/>
    <w:rsid w:val="00C64168"/>
    <w:rsid w:val="00C64479"/>
    <w:rsid w:val="00C64865"/>
    <w:rsid w:val="00C649E4"/>
    <w:rsid w:val="00C64BA3"/>
    <w:rsid w:val="00C64E9F"/>
    <w:rsid w:val="00C657F8"/>
    <w:rsid w:val="00C6589E"/>
    <w:rsid w:val="00C65AC2"/>
    <w:rsid w:val="00C65BE1"/>
    <w:rsid w:val="00C65D5C"/>
    <w:rsid w:val="00C665E1"/>
    <w:rsid w:val="00C669BA"/>
    <w:rsid w:val="00C67374"/>
    <w:rsid w:val="00C70852"/>
    <w:rsid w:val="00C708E2"/>
    <w:rsid w:val="00C709C2"/>
    <w:rsid w:val="00C70C7A"/>
    <w:rsid w:val="00C71363"/>
    <w:rsid w:val="00C71640"/>
    <w:rsid w:val="00C71644"/>
    <w:rsid w:val="00C72093"/>
    <w:rsid w:val="00C72742"/>
    <w:rsid w:val="00C72800"/>
    <w:rsid w:val="00C728D4"/>
    <w:rsid w:val="00C728F9"/>
    <w:rsid w:val="00C73254"/>
    <w:rsid w:val="00C73506"/>
    <w:rsid w:val="00C73EB1"/>
    <w:rsid w:val="00C742D2"/>
    <w:rsid w:val="00C74574"/>
    <w:rsid w:val="00C74747"/>
    <w:rsid w:val="00C74B16"/>
    <w:rsid w:val="00C74E8A"/>
    <w:rsid w:val="00C74EA1"/>
    <w:rsid w:val="00C74F5E"/>
    <w:rsid w:val="00C75260"/>
    <w:rsid w:val="00C766D6"/>
    <w:rsid w:val="00C76A69"/>
    <w:rsid w:val="00C80080"/>
    <w:rsid w:val="00C80985"/>
    <w:rsid w:val="00C80B3D"/>
    <w:rsid w:val="00C81E67"/>
    <w:rsid w:val="00C82EE9"/>
    <w:rsid w:val="00C830F6"/>
    <w:rsid w:val="00C83723"/>
    <w:rsid w:val="00C837FD"/>
    <w:rsid w:val="00C839D8"/>
    <w:rsid w:val="00C847C5"/>
    <w:rsid w:val="00C851BB"/>
    <w:rsid w:val="00C85E8C"/>
    <w:rsid w:val="00C8631C"/>
    <w:rsid w:val="00C86420"/>
    <w:rsid w:val="00C86633"/>
    <w:rsid w:val="00C86D9D"/>
    <w:rsid w:val="00C8707C"/>
    <w:rsid w:val="00C87101"/>
    <w:rsid w:val="00C876F1"/>
    <w:rsid w:val="00C87A19"/>
    <w:rsid w:val="00C87D7F"/>
    <w:rsid w:val="00C9087F"/>
    <w:rsid w:val="00C93214"/>
    <w:rsid w:val="00C93610"/>
    <w:rsid w:val="00C93CA0"/>
    <w:rsid w:val="00C94706"/>
    <w:rsid w:val="00C95B7E"/>
    <w:rsid w:val="00C95C16"/>
    <w:rsid w:val="00C95E49"/>
    <w:rsid w:val="00C963CA"/>
    <w:rsid w:val="00C96968"/>
    <w:rsid w:val="00C9710E"/>
    <w:rsid w:val="00C975E1"/>
    <w:rsid w:val="00C97611"/>
    <w:rsid w:val="00C9793D"/>
    <w:rsid w:val="00CA00A9"/>
    <w:rsid w:val="00CA04F0"/>
    <w:rsid w:val="00CA122B"/>
    <w:rsid w:val="00CA1687"/>
    <w:rsid w:val="00CA1EBD"/>
    <w:rsid w:val="00CA2062"/>
    <w:rsid w:val="00CA2856"/>
    <w:rsid w:val="00CA28C8"/>
    <w:rsid w:val="00CA3068"/>
    <w:rsid w:val="00CA3C0A"/>
    <w:rsid w:val="00CA4A67"/>
    <w:rsid w:val="00CA4F13"/>
    <w:rsid w:val="00CA5365"/>
    <w:rsid w:val="00CA5443"/>
    <w:rsid w:val="00CA57CC"/>
    <w:rsid w:val="00CA5B9F"/>
    <w:rsid w:val="00CA5C6B"/>
    <w:rsid w:val="00CA6064"/>
    <w:rsid w:val="00CA68B7"/>
    <w:rsid w:val="00CA7BBE"/>
    <w:rsid w:val="00CB072A"/>
    <w:rsid w:val="00CB1202"/>
    <w:rsid w:val="00CB215A"/>
    <w:rsid w:val="00CB21EA"/>
    <w:rsid w:val="00CB2793"/>
    <w:rsid w:val="00CB3536"/>
    <w:rsid w:val="00CB39FB"/>
    <w:rsid w:val="00CB3E06"/>
    <w:rsid w:val="00CB40CC"/>
    <w:rsid w:val="00CB41D6"/>
    <w:rsid w:val="00CB4A5C"/>
    <w:rsid w:val="00CB4EF2"/>
    <w:rsid w:val="00CB504E"/>
    <w:rsid w:val="00CB5606"/>
    <w:rsid w:val="00CB5A94"/>
    <w:rsid w:val="00CB5BC2"/>
    <w:rsid w:val="00CB609F"/>
    <w:rsid w:val="00CB67A3"/>
    <w:rsid w:val="00CB6953"/>
    <w:rsid w:val="00CB6EE8"/>
    <w:rsid w:val="00CB7B5E"/>
    <w:rsid w:val="00CB7BB3"/>
    <w:rsid w:val="00CB7FED"/>
    <w:rsid w:val="00CC03EE"/>
    <w:rsid w:val="00CC071F"/>
    <w:rsid w:val="00CC0966"/>
    <w:rsid w:val="00CC0AA9"/>
    <w:rsid w:val="00CC0E4B"/>
    <w:rsid w:val="00CC19A0"/>
    <w:rsid w:val="00CC1B19"/>
    <w:rsid w:val="00CC251E"/>
    <w:rsid w:val="00CC2BA0"/>
    <w:rsid w:val="00CC45B3"/>
    <w:rsid w:val="00CC5139"/>
    <w:rsid w:val="00CC56BB"/>
    <w:rsid w:val="00CC77C9"/>
    <w:rsid w:val="00CD0BD7"/>
    <w:rsid w:val="00CD0F80"/>
    <w:rsid w:val="00CD1174"/>
    <w:rsid w:val="00CD1AAD"/>
    <w:rsid w:val="00CD1F68"/>
    <w:rsid w:val="00CD2851"/>
    <w:rsid w:val="00CD2A98"/>
    <w:rsid w:val="00CD3AD1"/>
    <w:rsid w:val="00CD3AFC"/>
    <w:rsid w:val="00CD4B0C"/>
    <w:rsid w:val="00CD4E01"/>
    <w:rsid w:val="00CD5A48"/>
    <w:rsid w:val="00CD5B80"/>
    <w:rsid w:val="00CD5DD6"/>
    <w:rsid w:val="00CD6031"/>
    <w:rsid w:val="00CD62A0"/>
    <w:rsid w:val="00CD68FA"/>
    <w:rsid w:val="00CD6A2B"/>
    <w:rsid w:val="00CD7AF5"/>
    <w:rsid w:val="00CE0212"/>
    <w:rsid w:val="00CE0277"/>
    <w:rsid w:val="00CE08FD"/>
    <w:rsid w:val="00CE0B77"/>
    <w:rsid w:val="00CE0C0E"/>
    <w:rsid w:val="00CE2C64"/>
    <w:rsid w:val="00CE3428"/>
    <w:rsid w:val="00CE35B8"/>
    <w:rsid w:val="00CE3649"/>
    <w:rsid w:val="00CE5112"/>
    <w:rsid w:val="00CE5ABA"/>
    <w:rsid w:val="00CE5F09"/>
    <w:rsid w:val="00CE6725"/>
    <w:rsid w:val="00CE69D7"/>
    <w:rsid w:val="00CE6E3F"/>
    <w:rsid w:val="00CE718C"/>
    <w:rsid w:val="00CE728B"/>
    <w:rsid w:val="00CE79D6"/>
    <w:rsid w:val="00CE7C51"/>
    <w:rsid w:val="00CF01C0"/>
    <w:rsid w:val="00CF0A64"/>
    <w:rsid w:val="00CF10B4"/>
    <w:rsid w:val="00CF19B5"/>
    <w:rsid w:val="00CF1D6F"/>
    <w:rsid w:val="00CF2BF9"/>
    <w:rsid w:val="00CF2F07"/>
    <w:rsid w:val="00CF31BF"/>
    <w:rsid w:val="00CF32A2"/>
    <w:rsid w:val="00CF342B"/>
    <w:rsid w:val="00CF3D1A"/>
    <w:rsid w:val="00CF449C"/>
    <w:rsid w:val="00CF461E"/>
    <w:rsid w:val="00CF4E45"/>
    <w:rsid w:val="00CF527E"/>
    <w:rsid w:val="00CF5698"/>
    <w:rsid w:val="00CF5BC4"/>
    <w:rsid w:val="00CF765B"/>
    <w:rsid w:val="00D00013"/>
    <w:rsid w:val="00D002E0"/>
    <w:rsid w:val="00D01585"/>
    <w:rsid w:val="00D015E4"/>
    <w:rsid w:val="00D022E2"/>
    <w:rsid w:val="00D02865"/>
    <w:rsid w:val="00D030F4"/>
    <w:rsid w:val="00D03367"/>
    <w:rsid w:val="00D0362C"/>
    <w:rsid w:val="00D03765"/>
    <w:rsid w:val="00D03CA7"/>
    <w:rsid w:val="00D04354"/>
    <w:rsid w:val="00D06297"/>
    <w:rsid w:val="00D06D6C"/>
    <w:rsid w:val="00D110B2"/>
    <w:rsid w:val="00D1143C"/>
    <w:rsid w:val="00D115A6"/>
    <w:rsid w:val="00D120C4"/>
    <w:rsid w:val="00D1341C"/>
    <w:rsid w:val="00D139EE"/>
    <w:rsid w:val="00D13A04"/>
    <w:rsid w:val="00D13C49"/>
    <w:rsid w:val="00D13E1E"/>
    <w:rsid w:val="00D14DE4"/>
    <w:rsid w:val="00D15972"/>
    <w:rsid w:val="00D16CCC"/>
    <w:rsid w:val="00D17249"/>
    <w:rsid w:val="00D20502"/>
    <w:rsid w:val="00D206C3"/>
    <w:rsid w:val="00D206D8"/>
    <w:rsid w:val="00D20717"/>
    <w:rsid w:val="00D209EF"/>
    <w:rsid w:val="00D20AB4"/>
    <w:rsid w:val="00D20F8D"/>
    <w:rsid w:val="00D212F2"/>
    <w:rsid w:val="00D21F97"/>
    <w:rsid w:val="00D22D18"/>
    <w:rsid w:val="00D237F1"/>
    <w:rsid w:val="00D244B6"/>
    <w:rsid w:val="00D25367"/>
    <w:rsid w:val="00D25608"/>
    <w:rsid w:val="00D26116"/>
    <w:rsid w:val="00D26EED"/>
    <w:rsid w:val="00D26F68"/>
    <w:rsid w:val="00D2735D"/>
    <w:rsid w:val="00D277EE"/>
    <w:rsid w:val="00D27B4E"/>
    <w:rsid w:val="00D27C73"/>
    <w:rsid w:val="00D300FE"/>
    <w:rsid w:val="00D30698"/>
    <w:rsid w:val="00D30DE9"/>
    <w:rsid w:val="00D31180"/>
    <w:rsid w:val="00D317A1"/>
    <w:rsid w:val="00D319B9"/>
    <w:rsid w:val="00D32708"/>
    <w:rsid w:val="00D32C67"/>
    <w:rsid w:val="00D33C6F"/>
    <w:rsid w:val="00D34FEA"/>
    <w:rsid w:val="00D35402"/>
    <w:rsid w:val="00D35A6B"/>
    <w:rsid w:val="00D369A4"/>
    <w:rsid w:val="00D36DC3"/>
    <w:rsid w:val="00D36E04"/>
    <w:rsid w:val="00D36F69"/>
    <w:rsid w:val="00D37771"/>
    <w:rsid w:val="00D37DFC"/>
    <w:rsid w:val="00D4068B"/>
    <w:rsid w:val="00D407D3"/>
    <w:rsid w:val="00D40B1E"/>
    <w:rsid w:val="00D41284"/>
    <w:rsid w:val="00D4152F"/>
    <w:rsid w:val="00D41AE5"/>
    <w:rsid w:val="00D42A7A"/>
    <w:rsid w:val="00D430F9"/>
    <w:rsid w:val="00D43AC7"/>
    <w:rsid w:val="00D4443C"/>
    <w:rsid w:val="00D44ECE"/>
    <w:rsid w:val="00D46C13"/>
    <w:rsid w:val="00D46F9A"/>
    <w:rsid w:val="00D5027B"/>
    <w:rsid w:val="00D50F1E"/>
    <w:rsid w:val="00D51652"/>
    <w:rsid w:val="00D5172C"/>
    <w:rsid w:val="00D526B7"/>
    <w:rsid w:val="00D5276F"/>
    <w:rsid w:val="00D52EC0"/>
    <w:rsid w:val="00D5332B"/>
    <w:rsid w:val="00D537AF"/>
    <w:rsid w:val="00D5450B"/>
    <w:rsid w:val="00D54630"/>
    <w:rsid w:val="00D54CFE"/>
    <w:rsid w:val="00D54D40"/>
    <w:rsid w:val="00D550B7"/>
    <w:rsid w:val="00D554B1"/>
    <w:rsid w:val="00D555F6"/>
    <w:rsid w:val="00D561E6"/>
    <w:rsid w:val="00D56B5B"/>
    <w:rsid w:val="00D56F6D"/>
    <w:rsid w:val="00D606ED"/>
    <w:rsid w:val="00D61C04"/>
    <w:rsid w:val="00D62098"/>
    <w:rsid w:val="00D62116"/>
    <w:rsid w:val="00D624D1"/>
    <w:rsid w:val="00D62592"/>
    <w:rsid w:val="00D64306"/>
    <w:rsid w:val="00D647DD"/>
    <w:rsid w:val="00D6483E"/>
    <w:rsid w:val="00D64AD5"/>
    <w:rsid w:val="00D65B7A"/>
    <w:rsid w:val="00D66DCF"/>
    <w:rsid w:val="00D7041D"/>
    <w:rsid w:val="00D7041E"/>
    <w:rsid w:val="00D70E13"/>
    <w:rsid w:val="00D713F9"/>
    <w:rsid w:val="00D731C9"/>
    <w:rsid w:val="00D7363F"/>
    <w:rsid w:val="00D74192"/>
    <w:rsid w:val="00D74F4F"/>
    <w:rsid w:val="00D7503E"/>
    <w:rsid w:val="00D752EF"/>
    <w:rsid w:val="00D7572F"/>
    <w:rsid w:val="00D75A22"/>
    <w:rsid w:val="00D76443"/>
    <w:rsid w:val="00D77955"/>
    <w:rsid w:val="00D77CA6"/>
    <w:rsid w:val="00D800C9"/>
    <w:rsid w:val="00D804AB"/>
    <w:rsid w:val="00D807B4"/>
    <w:rsid w:val="00D81729"/>
    <w:rsid w:val="00D81754"/>
    <w:rsid w:val="00D8178C"/>
    <w:rsid w:val="00D819EE"/>
    <w:rsid w:val="00D81C2B"/>
    <w:rsid w:val="00D827BB"/>
    <w:rsid w:val="00D82819"/>
    <w:rsid w:val="00D82C4C"/>
    <w:rsid w:val="00D82E7D"/>
    <w:rsid w:val="00D84417"/>
    <w:rsid w:val="00D851CC"/>
    <w:rsid w:val="00D858DB"/>
    <w:rsid w:val="00D85D5E"/>
    <w:rsid w:val="00D85ED2"/>
    <w:rsid w:val="00D86892"/>
    <w:rsid w:val="00D86A3D"/>
    <w:rsid w:val="00D86FC9"/>
    <w:rsid w:val="00D87876"/>
    <w:rsid w:val="00D87D6F"/>
    <w:rsid w:val="00D9025F"/>
    <w:rsid w:val="00D90861"/>
    <w:rsid w:val="00D91098"/>
    <w:rsid w:val="00D91762"/>
    <w:rsid w:val="00D91A64"/>
    <w:rsid w:val="00D934A7"/>
    <w:rsid w:val="00D937F1"/>
    <w:rsid w:val="00D94320"/>
    <w:rsid w:val="00D94656"/>
    <w:rsid w:val="00D94793"/>
    <w:rsid w:val="00D949F5"/>
    <w:rsid w:val="00D94A6D"/>
    <w:rsid w:val="00D94A76"/>
    <w:rsid w:val="00D94E74"/>
    <w:rsid w:val="00D960BD"/>
    <w:rsid w:val="00D96201"/>
    <w:rsid w:val="00D9702C"/>
    <w:rsid w:val="00D978D0"/>
    <w:rsid w:val="00D97EEF"/>
    <w:rsid w:val="00DA004F"/>
    <w:rsid w:val="00DA00A8"/>
    <w:rsid w:val="00DA0325"/>
    <w:rsid w:val="00DA32DD"/>
    <w:rsid w:val="00DA35DA"/>
    <w:rsid w:val="00DA4D80"/>
    <w:rsid w:val="00DA6126"/>
    <w:rsid w:val="00DA627E"/>
    <w:rsid w:val="00DA6BA0"/>
    <w:rsid w:val="00DA6F47"/>
    <w:rsid w:val="00DA7C27"/>
    <w:rsid w:val="00DA7E64"/>
    <w:rsid w:val="00DB069F"/>
    <w:rsid w:val="00DB0AE7"/>
    <w:rsid w:val="00DB1838"/>
    <w:rsid w:val="00DB1E50"/>
    <w:rsid w:val="00DB1F59"/>
    <w:rsid w:val="00DB3251"/>
    <w:rsid w:val="00DB429A"/>
    <w:rsid w:val="00DB4CE3"/>
    <w:rsid w:val="00DB4D53"/>
    <w:rsid w:val="00DB57FA"/>
    <w:rsid w:val="00DB5DE9"/>
    <w:rsid w:val="00DB6342"/>
    <w:rsid w:val="00DB6A9A"/>
    <w:rsid w:val="00DB6F63"/>
    <w:rsid w:val="00DB76E8"/>
    <w:rsid w:val="00DC0237"/>
    <w:rsid w:val="00DC05D2"/>
    <w:rsid w:val="00DC10D6"/>
    <w:rsid w:val="00DC12DC"/>
    <w:rsid w:val="00DC1A52"/>
    <w:rsid w:val="00DC28B1"/>
    <w:rsid w:val="00DC2B52"/>
    <w:rsid w:val="00DC2D7A"/>
    <w:rsid w:val="00DC2F69"/>
    <w:rsid w:val="00DC4289"/>
    <w:rsid w:val="00DC4C60"/>
    <w:rsid w:val="00DC54ED"/>
    <w:rsid w:val="00DC568C"/>
    <w:rsid w:val="00DC5CAB"/>
    <w:rsid w:val="00DC6149"/>
    <w:rsid w:val="00DC6867"/>
    <w:rsid w:val="00DC6A16"/>
    <w:rsid w:val="00DC6A67"/>
    <w:rsid w:val="00DC6A68"/>
    <w:rsid w:val="00DC749A"/>
    <w:rsid w:val="00DC74AF"/>
    <w:rsid w:val="00DC7783"/>
    <w:rsid w:val="00DC7888"/>
    <w:rsid w:val="00DC7E3F"/>
    <w:rsid w:val="00DC7ECD"/>
    <w:rsid w:val="00DD016E"/>
    <w:rsid w:val="00DD082A"/>
    <w:rsid w:val="00DD1E28"/>
    <w:rsid w:val="00DD287C"/>
    <w:rsid w:val="00DD2A10"/>
    <w:rsid w:val="00DD2B13"/>
    <w:rsid w:val="00DD3072"/>
    <w:rsid w:val="00DD31B8"/>
    <w:rsid w:val="00DD3246"/>
    <w:rsid w:val="00DD35CB"/>
    <w:rsid w:val="00DD4375"/>
    <w:rsid w:val="00DD49D8"/>
    <w:rsid w:val="00DD5194"/>
    <w:rsid w:val="00DD523E"/>
    <w:rsid w:val="00DD5D95"/>
    <w:rsid w:val="00DD656B"/>
    <w:rsid w:val="00DD66D3"/>
    <w:rsid w:val="00DD73FC"/>
    <w:rsid w:val="00DE04F4"/>
    <w:rsid w:val="00DE153F"/>
    <w:rsid w:val="00DE227A"/>
    <w:rsid w:val="00DE2D2D"/>
    <w:rsid w:val="00DE3AFA"/>
    <w:rsid w:val="00DE4188"/>
    <w:rsid w:val="00DE4966"/>
    <w:rsid w:val="00DE4D3A"/>
    <w:rsid w:val="00DE66C1"/>
    <w:rsid w:val="00DE6A20"/>
    <w:rsid w:val="00DE6D13"/>
    <w:rsid w:val="00DE7090"/>
    <w:rsid w:val="00DE7491"/>
    <w:rsid w:val="00DE78EA"/>
    <w:rsid w:val="00DE7C31"/>
    <w:rsid w:val="00DF0408"/>
    <w:rsid w:val="00DF18DD"/>
    <w:rsid w:val="00DF1B3A"/>
    <w:rsid w:val="00DF24F6"/>
    <w:rsid w:val="00DF4F14"/>
    <w:rsid w:val="00DF5029"/>
    <w:rsid w:val="00DF5931"/>
    <w:rsid w:val="00DF6B43"/>
    <w:rsid w:val="00DF6D45"/>
    <w:rsid w:val="00DF7060"/>
    <w:rsid w:val="00DF7098"/>
    <w:rsid w:val="00DF7257"/>
    <w:rsid w:val="00DF7694"/>
    <w:rsid w:val="00DF7B50"/>
    <w:rsid w:val="00DF7F00"/>
    <w:rsid w:val="00E01530"/>
    <w:rsid w:val="00E017D2"/>
    <w:rsid w:val="00E01996"/>
    <w:rsid w:val="00E02D7F"/>
    <w:rsid w:val="00E03A0F"/>
    <w:rsid w:val="00E03D09"/>
    <w:rsid w:val="00E040E1"/>
    <w:rsid w:val="00E0468E"/>
    <w:rsid w:val="00E04C14"/>
    <w:rsid w:val="00E04C4B"/>
    <w:rsid w:val="00E04C66"/>
    <w:rsid w:val="00E04CEE"/>
    <w:rsid w:val="00E04E90"/>
    <w:rsid w:val="00E06CBB"/>
    <w:rsid w:val="00E0717E"/>
    <w:rsid w:val="00E07629"/>
    <w:rsid w:val="00E076AD"/>
    <w:rsid w:val="00E07E9A"/>
    <w:rsid w:val="00E10286"/>
    <w:rsid w:val="00E10E07"/>
    <w:rsid w:val="00E114FF"/>
    <w:rsid w:val="00E11C0A"/>
    <w:rsid w:val="00E136F2"/>
    <w:rsid w:val="00E14A8C"/>
    <w:rsid w:val="00E15218"/>
    <w:rsid w:val="00E15CCD"/>
    <w:rsid w:val="00E165B8"/>
    <w:rsid w:val="00E168AA"/>
    <w:rsid w:val="00E16A5E"/>
    <w:rsid w:val="00E17504"/>
    <w:rsid w:val="00E178AC"/>
    <w:rsid w:val="00E20A3F"/>
    <w:rsid w:val="00E20ADB"/>
    <w:rsid w:val="00E213AE"/>
    <w:rsid w:val="00E22E09"/>
    <w:rsid w:val="00E23A36"/>
    <w:rsid w:val="00E241D4"/>
    <w:rsid w:val="00E244D7"/>
    <w:rsid w:val="00E24563"/>
    <w:rsid w:val="00E24A01"/>
    <w:rsid w:val="00E24EB2"/>
    <w:rsid w:val="00E2529A"/>
    <w:rsid w:val="00E25AE5"/>
    <w:rsid w:val="00E25BB5"/>
    <w:rsid w:val="00E261B3"/>
    <w:rsid w:val="00E2679B"/>
    <w:rsid w:val="00E27DFD"/>
    <w:rsid w:val="00E302BB"/>
    <w:rsid w:val="00E334DC"/>
    <w:rsid w:val="00E33953"/>
    <w:rsid w:val="00E341DA"/>
    <w:rsid w:val="00E35310"/>
    <w:rsid w:val="00E35B09"/>
    <w:rsid w:val="00E35B71"/>
    <w:rsid w:val="00E36F58"/>
    <w:rsid w:val="00E37027"/>
    <w:rsid w:val="00E37609"/>
    <w:rsid w:val="00E40E96"/>
    <w:rsid w:val="00E41453"/>
    <w:rsid w:val="00E4244E"/>
    <w:rsid w:val="00E42B0D"/>
    <w:rsid w:val="00E42D36"/>
    <w:rsid w:val="00E42F3A"/>
    <w:rsid w:val="00E42FBB"/>
    <w:rsid w:val="00E432EA"/>
    <w:rsid w:val="00E43679"/>
    <w:rsid w:val="00E43F82"/>
    <w:rsid w:val="00E4521C"/>
    <w:rsid w:val="00E46D14"/>
    <w:rsid w:val="00E47C4E"/>
    <w:rsid w:val="00E50789"/>
    <w:rsid w:val="00E50D65"/>
    <w:rsid w:val="00E511EC"/>
    <w:rsid w:val="00E5136D"/>
    <w:rsid w:val="00E52193"/>
    <w:rsid w:val="00E52E6A"/>
    <w:rsid w:val="00E53830"/>
    <w:rsid w:val="00E53C2A"/>
    <w:rsid w:val="00E54277"/>
    <w:rsid w:val="00E55639"/>
    <w:rsid w:val="00E55A1B"/>
    <w:rsid w:val="00E5629F"/>
    <w:rsid w:val="00E570AC"/>
    <w:rsid w:val="00E577DB"/>
    <w:rsid w:val="00E5797D"/>
    <w:rsid w:val="00E57AE1"/>
    <w:rsid w:val="00E60295"/>
    <w:rsid w:val="00E60647"/>
    <w:rsid w:val="00E607C3"/>
    <w:rsid w:val="00E60F7D"/>
    <w:rsid w:val="00E6141E"/>
    <w:rsid w:val="00E61579"/>
    <w:rsid w:val="00E61818"/>
    <w:rsid w:val="00E61F03"/>
    <w:rsid w:val="00E62566"/>
    <w:rsid w:val="00E62768"/>
    <w:rsid w:val="00E62773"/>
    <w:rsid w:val="00E63358"/>
    <w:rsid w:val="00E6399F"/>
    <w:rsid w:val="00E63BC5"/>
    <w:rsid w:val="00E64C10"/>
    <w:rsid w:val="00E65106"/>
    <w:rsid w:val="00E65FA5"/>
    <w:rsid w:val="00E66B65"/>
    <w:rsid w:val="00E66DFD"/>
    <w:rsid w:val="00E67704"/>
    <w:rsid w:val="00E67C9F"/>
    <w:rsid w:val="00E7017C"/>
    <w:rsid w:val="00E71625"/>
    <w:rsid w:val="00E71803"/>
    <w:rsid w:val="00E71F4F"/>
    <w:rsid w:val="00E741D5"/>
    <w:rsid w:val="00E74AC3"/>
    <w:rsid w:val="00E75540"/>
    <w:rsid w:val="00E769ED"/>
    <w:rsid w:val="00E772A2"/>
    <w:rsid w:val="00E8059A"/>
    <w:rsid w:val="00E809AF"/>
    <w:rsid w:val="00E813B1"/>
    <w:rsid w:val="00E81688"/>
    <w:rsid w:val="00E81DA1"/>
    <w:rsid w:val="00E82054"/>
    <w:rsid w:val="00E82126"/>
    <w:rsid w:val="00E82AC1"/>
    <w:rsid w:val="00E83428"/>
    <w:rsid w:val="00E83784"/>
    <w:rsid w:val="00E83F95"/>
    <w:rsid w:val="00E8442C"/>
    <w:rsid w:val="00E8470A"/>
    <w:rsid w:val="00E84C6C"/>
    <w:rsid w:val="00E84F53"/>
    <w:rsid w:val="00E85042"/>
    <w:rsid w:val="00E85F07"/>
    <w:rsid w:val="00E85F78"/>
    <w:rsid w:val="00E862BA"/>
    <w:rsid w:val="00E863A8"/>
    <w:rsid w:val="00E86540"/>
    <w:rsid w:val="00E868C1"/>
    <w:rsid w:val="00E8697F"/>
    <w:rsid w:val="00E87062"/>
    <w:rsid w:val="00E8782D"/>
    <w:rsid w:val="00E9069D"/>
    <w:rsid w:val="00E9079F"/>
    <w:rsid w:val="00E9103B"/>
    <w:rsid w:val="00E915F0"/>
    <w:rsid w:val="00E917A7"/>
    <w:rsid w:val="00E920F6"/>
    <w:rsid w:val="00E9227A"/>
    <w:rsid w:val="00E92426"/>
    <w:rsid w:val="00E927CA"/>
    <w:rsid w:val="00E9390C"/>
    <w:rsid w:val="00E93B05"/>
    <w:rsid w:val="00E93B8D"/>
    <w:rsid w:val="00E942F8"/>
    <w:rsid w:val="00E95209"/>
    <w:rsid w:val="00E9521A"/>
    <w:rsid w:val="00E9628D"/>
    <w:rsid w:val="00E975E6"/>
    <w:rsid w:val="00E9774A"/>
    <w:rsid w:val="00EA024E"/>
    <w:rsid w:val="00EA0539"/>
    <w:rsid w:val="00EA142E"/>
    <w:rsid w:val="00EA1C5B"/>
    <w:rsid w:val="00EA2D3B"/>
    <w:rsid w:val="00EA31E6"/>
    <w:rsid w:val="00EA3512"/>
    <w:rsid w:val="00EA3601"/>
    <w:rsid w:val="00EA3881"/>
    <w:rsid w:val="00EA3B1D"/>
    <w:rsid w:val="00EA4D63"/>
    <w:rsid w:val="00EA57B6"/>
    <w:rsid w:val="00EA6507"/>
    <w:rsid w:val="00EA65DD"/>
    <w:rsid w:val="00EA7098"/>
    <w:rsid w:val="00EA7569"/>
    <w:rsid w:val="00EB0678"/>
    <w:rsid w:val="00EB124C"/>
    <w:rsid w:val="00EB15CC"/>
    <w:rsid w:val="00EB22E6"/>
    <w:rsid w:val="00EB231E"/>
    <w:rsid w:val="00EB3118"/>
    <w:rsid w:val="00EB320A"/>
    <w:rsid w:val="00EB3C33"/>
    <w:rsid w:val="00EB3C8E"/>
    <w:rsid w:val="00EB3DDB"/>
    <w:rsid w:val="00EB3EAB"/>
    <w:rsid w:val="00EB469C"/>
    <w:rsid w:val="00EB4B74"/>
    <w:rsid w:val="00EB4DD3"/>
    <w:rsid w:val="00EB4FB6"/>
    <w:rsid w:val="00EB514D"/>
    <w:rsid w:val="00EB58EA"/>
    <w:rsid w:val="00EB5E99"/>
    <w:rsid w:val="00EB6272"/>
    <w:rsid w:val="00EB75CC"/>
    <w:rsid w:val="00EB7874"/>
    <w:rsid w:val="00EC007D"/>
    <w:rsid w:val="00EC0485"/>
    <w:rsid w:val="00EC07DB"/>
    <w:rsid w:val="00EC12C5"/>
    <w:rsid w:val="00EC1A66"/>
    <w:rsid w:val="00EC1E7E"/>
    <w:rsid w:val="00EC1F59"/>
    <w:rsid w:val="00EC2A1E"/>
    <w:rsid w:val="00EC322E"/>
    <w:rsid w:val="00EC3603"/>
    <w:rsid w:val="00EC4746"/>
    <w:rsid w:val="00EC5092"/>
    <w:rsid w:val="00EC56E9"/>
    <w:rsid w:val="00EC5893"/>
    <w:rsid w:val="00EC638E"/>
    <w:rsid w:val="00EC6427"/>
    <w:rsid w:val="00EC66FB"/>
    <w:rsid w:val="00EC6F51"/>
    <w:rsid w:val="00EC7246"/>
    <w:rsid w:val="00ED2962"/>
    <w:rsid w:val="00ED3EF2"/>
    <w:rsid w:val="00ED3F46"/>
    <w:rsid w:val="00ED4014"/>
    <w:rsid w:val="00ED409A"/>
    <w:rsid w:val="00ED5D73"/>
    <w:rsid w:val="00ED6631"/>
    <w:rsid w:val="00ED6CC2"/>
    <w:rsid w:val="00ED7017"/>
    <w:rsid w:val="00ED7122"/>
    <w:rsid w:val="00ED7946"/>
    <w:rsid w:val="00ED7CED"/>
    <w:rsid w:val="00ED7EA2"/>
    <w:rsid w:val="00EE0752"/>
    <w:rsid w:val="00EE07B7"/>
    <w:rsid w:val="00EE086B"/>
    <w:rsid w:val="00EE0D3B"/>
    <w:rsid w:val="00EE0D83"/>
    <w:rsid w:val="00EE0E34"/>
    <w:rsid w:val="00EE1E41"/>
    <w:rsid w:val="00EE1FC8"/>
    <w:rsid w:val="00EE2316"/>
    <w:rsid w:val="00EE2A6A"/>
    <w:rsid w:val="00EE2E3A"/>
    <w:rsid w:val="00EE442B"/>
    <w:rsid w:val="00EE476B"/>
    <w:rsid w:val="00EE5240"/>
    <w:rsid w:val="00EE5706"/>
    <w:rsid w:val="00EE642F"/>
    <w:rsid w:val="00EE6717"/>
    <w:rsid w:val="00EE6AE0"/>
    <w:rsid w:val="00EE7035"/>
    <w:rsid w:val="00EE70E7"/>
    <w:rsid w:val="00EE7609"/>
    <w:rsid w:val="00EE7CD9"/>
    <w:rsid w:val="00EF08A3"/>
    <w:rsid w:val="00EF0D09"/>
    <w:rsid w:val="00EF1220"/>
    <w:rsid w:val="00EF12C0"/>
    <w:rsid w:val="00EF139E"/>
    <w:rsid w:val="00EF15B5"/>
    <w:rsid w:val="00EF17CD"/>
    <w:rsid w:val="00EF1847"/>
    <w:rsid w:val="00EF2288"/>
    <w:rsid w:val="00EF2895"/>
    <w:rsid w:val="00EF3E82"/>
    <w:rsid w:val="00EF44C0"/>
    <w:rsid w:val="00EF4A6F"/>
    <w:rsid w:val="00EF4FBC"/>
    <w:rsid w:val="00EF51A2"/>
    <w:rsid w:val="00EF52CD"/>
    <w:rsid w:val="00EF7DCE"/>
    <w:rsid w:val="00F00269"/>
    <w:rsid w:val="00F00465"/>
    <w:rsid w:val="00F006D4"/>
    <w:rsid w:val="00F00B12"/>
    <w:rsid w:val="00F00DEB"/>
    <w:rsid w:val="00F00F44"/>
    <w:rsid w:val="00F022E4"/>
    <w:rsid w:val="00F02D7C"/>
    <w:rsid w:val="00F02F76"/>
    <w:rsid w:val="00F041F8"/>
    <w:rsid w:val="00F04702"/>
    <w:rsid w:val="00F04EE8"/>
    <w:rsid w:val="00F06168"/>
    <w:rsid w:val="00F0673A"/>
    <w:rsid w:val="00F06B30"/>
    <w:rsid w:val="00F06FEE"/>
    <w:rsid w:val="00F11480"/>
    <w:rsid w:val="00F11BB9"/>
    <w:rsid w:val="00F11E2B"/>
    <w:rsid w:val="00F12086"/>
    <w:rsid w:val="00F12A5A"/>
    <w:rsid w:val="00F12B54"/>
    <w:rsid w:val="00F14CA2"/>
    <w:rsid w:val="00F14D44"/>
    <w:rsid w:val="00F14F2C"/>
    <w:rsid w:val="00F151E6"/>
    <w:rsid w:val="00F17162"/>
    <w:rsid w:val="00F17414"/>
    <w:rsid w:val="00F20067"/>
    <w:rsid w:val="00F200A2"/>
    <w:rsid w:val="00F21563"/>
    <w:rsid w:val="00F216F5"/>
    <w:rsid w:val="00F21782"/>
    <w:rsid w:val="00F2217D"/>
    <w:rsid w:val="00F22ACD"/>
    <w:rsid w:val="00F22E99"/>
    <w:rsid w:val="00F2300D"/>
    <w:rsid w:val="00F23129"/>
    <w:rsid w:val="00F23289"/>
    <w:rsid w:val="00F233F9"/>
    <w:rsid w:val="00F23414"/>
    <w:rsid w:val="00F23848"/>
    <w:rsid w:val="00F23AAE"/>
    <w:rsid w:val="00F23E92"/>
    <w:rsid w:val="00F2480B"/>
    <w:rsid w:val="00F24F9D"/>
    <w:rsid w:val="00F2515C"/>
    <w:rsid w:val="00F25B3C"/>
    <w:rsid w:val="00F261F4"/>
    <w:rsid w:val="00F30645"/>
    <w:rsid w:val="00F30D16"/>
    <w:rsid w:val="00F30F4A"/>
    <w:rsid w:val="00F30F4B"/>
    <w:rsid w:val="00F31251"/>
    <w:rsid w:val="00F31AEC"/>
    <w:rsid w:val="00F31B1E"/>
    <w:rsid w:val="00F3208F"/>
    <w:rsid w:val="00F32283"/>
    <w:rsid w:val="00F32680"/>
    <w:rsid w:val="00F33031"/>
    <w:rsid w:val="00F33942"/>
    <w:rsid w:val="00F34A0D"/>
    <w:rsid w:val="00F34B11"/>
    <w:rsid w:val="00F34C51"/>
    <w:rsid w:val="00F34D28"/>
    <w:rsid w:val="00F34DB0"/>
    <w:rsid w:val="00F35682"/>
    <w:rsid w:val="00F3657A"/>
    <w:rsid w:val="00F367AB"/>
    <w:rsid w:val="00F36B38"/>
    <w:rsid w:val="00F36E23"/>
    <w:rsid w:val="00F370FC"/>
    <w:rsid w:val="00F37D06"/>
    <w:rsid w:val="00F400F1"/>
    <w:rsid w:val="00F4014B"/>
    <w:rsid w:val="00F4135C"/>
    <w:rsid w:val="00F4161B"/>
    <w:rsid w:val="00F41ADB"/>
    <w:rsid w:val="00F41C15"/>
    <w:rsid w:val="00F42687"/>
    <w:rsid w:val="00F427B2"/>
    <w:rsid w:val="00F42C9B"/>
    <w:rsid w:val="00F432C5"/>
    <w:rsid w:val="00F436C8"/>
    <w:rsid w:val="00F449B1"/>
    <w:rsid w:val="00F45BAC"/>
    <w:rsid w:val="00F464B0"/>
    <w:rsid w:val="00F46695"/>
    <w:rsid w:val="00F46848"/>
    <w:rsid w:val="00F46B52"/>
    <w:rsid w:val="00F474C4"/>
    <w:rsid w:val="00F4751C"/>
    <w:rsid w:val="00F47FF8"/>
    <w:rsid w:val="00F5010B"/>
    <w:rsid w:val="00F5063C"/>
    <w:rsid w:val="00F50980"/>
    <w:rsid w:val="00F50F1C"/>
    <w:rsid w:val="00F510F9"/>
    <w:rsid w:val="00F51FC4"/>
    <w:rsid w:val="00F52C07"/>
    <w:rsid w:val="00F52C6C"/>
    <w:rsid w:val="00F532BB"/>
    <w:rsid w:val="00F53B37"/>
    <w:rsid w:val="00F53D5A"/>
    <w:rsid w:val="00F53E38"/>
    <w:rsid w:val="00F53EA2"/>
    <w:rsid w:val="00F544EB"/>
    <w:rsid w:val="00F547C1"/>
    <w:rsid w:val="00F5493D"/>
    <w:rsid w:val="00F55B26"/>
    <w:rsid w:val="00F5636F"/>
    <w:rsid w:val="00F5639E"/>
    <w:rsid w:val="00F56B64"/>
    <w:rsid w:val="00F56EA2"/>
    <w:rsid w:val="00F5742D"/>
    <w:rsid w:val="00F574A1"/>
    <w:rsid w:val="00F5776B"/>
    <w:rsid w:val="00F60403"/>
    <w:rsid w:val="00F6084B"/>
    <w:rsid w:val="00F60970"/>
    <w:rsid w:val="00F61A53"/>
    <w:rsid w:val="00F62A48"/>
    <w:rsid w:val="00F62D6D"/>
    <w:rsid w:val="00F64084"/>
    <w:rsid w:val="00F6552A"/>
    <w:rsid w:val="00F65FDD"/>
    <w:rsid w:val="00F660E5"/>
    <w:rsid w:val="00F665E9"/>
    <w:rsid w:val="00F672A4"/>
    <w:rsid w:val="00F675BB"/>
    <w:rsid w:val="00F67E25"/>
    <w:rsid w:val="00F7059E"/>
    <w:rsid w:val="00F70A29"/>
    <w:rsid w:val="00F70AC1"/>
    <w:rsid w:val="00F7142D"/>
    <w:rsid w:val="00F72A74"/>
    <w:rsid w:val="00F72FFC"/>
    <w:rsid w:val="00F7348D"/>
    <w:rsid w:val="00F7457B"/>
    <w:rsid w:val="00F74872"/>
    <w:rsid w:val="00F74B84"/>
    <w:rsid w:val="00F74C24"/>
    <w:rsid w:val="00F753B3"/>
    <w:rsid w:val="00F75DA1"/>
    <w:rsid w:val="00F762DC"/>
    <w:rsid w:val="00F77024"/>
    <w:rsid w:val="00F7717D"/>
    <w:rsid w:val="00F803B1"/>
    <w:rsid w:val="00F8054D"/>
    <w:rsid w:val="00F80C4E"/>
    <w:rsid w:val="00F80CA1"/>
    <w:rsid w:val="00F80FF2"/>
    <w:rsid w:val="00F811F6"/>
    <w:rsid w:val="00F813B6"/>
    <w:rsid w:val="00F81D72"/>
    <w:rsid w:val="00F82882"/>
    <w:rsid w:val="00F82F0C"/>
    <w:rsid w:val="00F83104"/>
    <w:rsid w:val="00F83A15"/>
    <w:rsid w:val="00F83D91"/>
    <w:rsid w:val="00F84AB3"/>
    <w:rsid w:val="00F84DD8"/>
    <w:rsid w:val="00F8580D"/>
    <w:rsid w:val="00F87D1C"/>
    <w:rsid w:val="00F9010C"/>
    <w:rsid w:val="00F90DF5"/>
    <w:rsid w:val="00F91AD5"/>
    <w:rsid w:val="00F91BD8"/>
    <w:rsid w:val="00F92341"/>
    <w:rsid w:val="00F9279F"/>
    <w:rsid w:val="00F9290E"/>
    <w:rsid w:val="00F93352"/>
    <w:rsid w:val="00F93488"/>
    <w:rsid w:val="00F947F7"/>
    <w:rsid w:val="00F953C5"/>
    <w:rsid w:val="00F95515"/>
    <w:rsid w:val="00F96BB7"/>
    <w:rsid w:val="00F97D9C"/>
    <w:rsid w:val="00FA043D"/>
    <w:rsid w:val="00FA057E"/>
    <w:rsid w:val="00FA0BFD"/>
    <w:rsid w:val="00FA1F83"/>
    <w:rsid w:val="00FA25B6"/>
    <w:rsid w:val="00FA2911"/>
    <w:rsid w:val="00FA325B"/>
    <w:rsid w:val="00FA4144"/>
    <w:rsid w:val="00FA41C8"/>
    <w:rsid w:val="00FA4CAA"/>
    <w:rsid w:val="00FA4EC4"/>
    <w:rsid w:val="00FA5B7B"/>
    <w:rsid w:val="00FB0735"/>
    <w:rsid w:val="00FB0EC8"/>
    <w:rsid w:val="00FB1D7B"/>
    <w:rsid w:val="00FB2E7A"/>
    <w:rsid w:val="00FB3038"/>
    <w:rsid w:val="00FB45B3"/>
    <w:rsid w:val="00FB481C"/>
    <w:rsid w:val="00FB5236"/>
    <w:rsid w:val="00FB7CF3"/>
    <w:rsid w:val="00FC0544"/>
    <w:rsid w:val="00FC21B4"/>
    <w:rsid w:val="00FC2458"/>
    <w:rsid w:val="00FC2705"/>
    <w:rsid w:val="00FC3319"/>
    <w:rsid w:val="00FC3BD5"/>
    <w:rsid w:val="00FC3FDD"/>
    <w:rsid w:val="00FC535D"/>
    <w:rsid w:val="00FC5E32"/>
    <w:rsid w:val="00FC5F48"/>
    <w:rsid w:val="00FC5FA0"/>
    <w:rsid w:val="00FC62B3"/>
    <w:rsid w:val="00FD01AE"/>
    <w:rsid w:val="00FD0378"/>
    <w:rsid w:val="00FD0920"/>
    <w:rsid w:val="00FD0937"/>
    <w:rsid w:val="00FD1DDF"/>
    <w:rsid w:val="00FD23DC"/>
    <w:rsid w:val="00FD2BA1"/>
    <w:rsid w:val="00FD3039"/>
    <w:rsid w:val="00FD3B58"/>
    <w:rsid w:val="00FD4387"/>
    <w:rsid w:val="00FD51A8"/>
    <w:rsid w:val="00FD5917"/>
    <w:rsid w:val="00FD5E6A"/>
    <w:rsid w:val="00FD6B49"/>
    <w:rsid w:val="00FD79E5"/>
    <w:rsid w:val="00FE06B4"/>
    <w:rsid w:val="00FE11D2"/>
    <w:rsid w:val="00FE1888"/>
    <w:rsid w:val="00FE1F59"/>
    <w:rsid w:val="00FE1FA7"/>
    <w:rsid w:val="00FE2D63"/>
    <w:rsid w:val="00FE3C5C"/>
    <w:rsid w:val="00FE611F"/>
    <w:rsid w:val="00FE726B"/>
    <w:rsid w:val="00FE75CD"/>
    <w:rsid w:val="00FF00F9"/>
    <w:rsid w:val="00FF1DEA"/>
    <w:rsid w:val="00FF227C"/>
    <w:rsid w:val="00FF2FCF"/>
    <w:rsid w:val="00FF2FD5"/>
    <w:rsid w:val="00FF40A6"/>
    <w:rsid w:val="00FF447A"/>
    <w:rsid w:val="00FF44E6"/>
    <w:rsid w:val="00FF45A6"/>
    <w:rsid w:val="00FF49D8"/>
    <w:rsid w:val="00FF58C7"/>
    <w:rsid w:val="00FF59CD"/>
    <w:rsid w:val="00FF5A0E"/>
    <w:rsid w:val="00FF5B54"/>
    <w:rsid w:val="00FF6BAD"/>
    <w:rsid w:val="00F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34A280D"/>
  <w15:docId w15:val="{1FC46952-D1DF-4ABC-A6C6-492C1562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F5010B"/>
    <w:pPr>
      <w:overflowPunct w:val="0"/>
      <w:autoSpaceDE w:val="0"/>
      <w:autoSpaceDN w:val="0"/>
      <w:adjustRightInd w:val="0"/>
      <w:spacing w:after="120" w:line="312" w:lineRule="auto"/>
      <w:jc w:val="both"/>
      <w:textAlignment w:val="baseline"/>
    </w:pPr>
    <w:rPr>
      <w:rFonts w:asciiTheme="minorHAnsi" w:hAnsiTheme="minorHAnsi"/>
      <w:sz w:val="22"/>
    </w:rPr>
  </w:style>
  <w:style w:type="paragraph" w:styleId="berschrift1">
    <w:name w:val="heading 1"/>
    <w:basedOn w:val="berschrift"/>
    <w:next w:val="Standard"/>
    <w:qFormat/>
    <w:rsid w:val="005A5768"/>
    <w:pPr>
      <w:keepNext/>
      <w:pageBreakBefore/>
      <w:numPr>
        <w:numId w:val="1"/>
      </w:numPr>
      <w:spacing w:before="240" w:after="60"/>
      <w:outlineLvl w:val="0"/>
    </w:pPr>
    <w:rPr>
      <w:b/>
      <w:kern w:val="28"/>
      <w:sz w:val="36"/>
    </w:rPr>
  </w:style>
  <w:style w:type="paragraph" w:styleId="berschrift2">
    <w:name w:val="heading 2"/>
    <w:basedOn w:val="berschrift"/>
    <w:next w:val="Standard"/>
    <w:link w:val="berschrift2Zchn"/>
    <w:qFormat/>
    <w:rsid w:val="005A5768"/>
    <w:pPr>
      <w:keepNext/>
      <w:numPr>
        <w:ilvl w:val="1"/>
        <w:numId w:val="1"/>
      </w:numPr>
      <w:spacing w:before="240" w:after="60"/>
      <w:ind w:left="709"/>
      <w:outlineLvl w:val="1"/>
    </w:pPr>
    <w:rPr>
      <w:b/>
      <w:sz w:val="32"/>
    </w:rPr>
  </w:style>
  <w:style w:type="paragraph" w:styleId="berschrift3">
    <w:name w:val="heading 3"/>
    <w:basedOn w:val="berschrift"/>
    <w:next w:val="Standard"/>
    <w:link w:val="berschrift3Zchn"/>
    <w:qFormat/>
    <w:rsid w:val="005A5768"/>
    <w:pPr>
      <w:keepNext/>
      <w:numPr>
        <w:ilvl w:val="2"/>
        <w:numId w:val="1"/>
      </w:numPr>
      <w:spacing w:before="240" w:after="60"/>
      <w:outlineLvl w:val="2"/>
    </w:pPr>
    <w:rPr>
      <w:b/>
      <w:sz w:val="28"/>
    </w:rPr>
  </w:style>
  <w:style w:type="paragraph" w:styleId="berschrift4">
    <w:name w:val="heading 4"/>
    <w:basedOn w:val="berschrift"/>
    <w:next w:val="Standard"/>
    <w:link w:val="berschrift4Zchn"/>
    <w:qFormat/>
    <w:rsid w:val="005A5768"/>
    <w:pPr>
      <w:keepNext/>
      <w:numPr>
        <w:ilvl w:val="3"/>
        <w:numId w:val="1"/>
      </w:numPr>
      <w:spacing w:before="240" w:after="60"/>
      <w:outlineLvl w:val="3"/>
    </w:pPr>
    <w:rPr>
      <w:b/>
    </w:rPr>
  </w:style>
  <w:style w:type="paragraph" w:styleId="berschrift5">
    <w:name w:val="heading 5"/>
    <w:basedOn w:val="berschrift"/>
    <w:next w:val="Standard"/>
    <w:qFormat/>
    <w:rsid w:val="005A5768"/>
    <w:pPr>
      <w:numPr>
        <w:ilvl w:val="4"/>
        <w:numId w:val="1"/>
      </w:numPr>
      <w:spacing w:before="240" w:after="60"/>
      <w:outlineLvl w:val="4"/>
    </w:pPr>
    <w:rPr>
      <w:i/>
    </w:rPr>
  </w:style>
  <w:style w:type="paragraph" w:styleId="berschrift6">
    <w:name w:val="heading 6"/>
    <w:basedOn w:val="berschrift"/>
    <w:next w:val="Standard"/>
    <w:qFormat/>
    <w:rsid w:val="005A5768"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berschrift7">
    <w:name w:val="heading 7"/>
    <w:basedOn w:val="berschrift"/>
    <w:next w:val="Standard"/>
    <w:qFormat/>
    <w:rsid w:val="005A5768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berschrift8">
    <w:name w:val="heading 8"/>
    <w:basedOn w:val="berschrift"/>
    <w:next w:val="Standard"/>
    <w:qFormat/>
    <w:rsid w:val="005A5768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berschrift9">
    <w:name w:val="heading 9"/>
    <w:basedOn w:val="berschrift"/>
    <w:next w:val="Standard"/>
    <w:qFormat/>
    <w:rsid w:val="005A5768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berschrift">
    <w:name w:val="Überschrift"/>
    <w:basedOn w:val="Standard"/>
    <w:rsid w:val="005A5768"/>
    <w:pPr>
      <w:jc w:val="left"/>
    </w:pPr>
  </w:style>
  <w:style w:type="paragraph" w:customStyle="1" w:styleId="berschrift1Untertitel">
    <w:name w:val="Überschrift 1 Untertitel"/>
    <w:basedOn w:val="berschrift"/>
    <w:rsid w:val="005A5768"/>
    <w:pPr>
      <w:widowControl w:val="0"/>
    </w:pPr>
    <w:rPr>
      <w:b/>
    </w:rPr>
  </w:style>
  <w:style w:type="paragraph" w:customStyle="1" w:styleId="Aufzhlung1">
    <w:name w:val="Aufzählung 1"/>
    <w:basedOn w:val="Standard"/>
    <w:rsid w:val="005A5768"/>
    <w:pPr>
      <w:widowControl w:val="0"/>
      <w:spacing w:after="0"/>
      <w:ind w:left="283" w:hanging="283"/>
    </w:pPr>
  </w:style>
  <w:style w:type="paragraph" w:customStyle="1" w:styleId="Aufzhlung1LetzterPunkt">
    <w:name w:val="Aufzählung 1 Letzter Punkt"/>
    <w:basedOn w:val="Aufzhlung1"/>
    <w:next w:val="Standard"/>
    <w:rsid w:val="005A5768"/>
    <w:pPr>
      <w:spacing w:after="120"/>
    </w:pPr>
  </w:style>
  <w:style w:type="paragraph" w:customStyle="1" w:styleId="Aufzhlung2">
    <w:name w:val="Aufzählung 2"/>
    <w:basedOn w:val="Aufzhlung1"/>
    <w:rsid w:val="005A5768"/>
    <w:pPr>
      <w:ind w:left="566"/>
    </w:pPr>
  </w:style>
  <w:style w:type="paragraph" w:customStyle="1" w:styleId="Aufzhlung2LetzterPunkt">
    <w:name w:val="Aufzählung 2 Letzter Punkt"/>
    <w:basedOn w:val="Aufzhlung1LetzterPunkt"/>
    <w:next w:val="Numerierung1Letzter"/>
    <w:rsid w:val="005A5768"/>
    <w:pPr>
      <w:ind w:left="566"/>
    </w:pPr>
  </w:style>
  <w:style w:type="paragraph" w:customStyle="1" w:styleId="Numerierung1Letzter">
    <w:name w:val="Numerierung 1 Letzter"/>
    <w:basedOn w:val="Aufzhlung1LetzterPunkt"/>
    <w:next w:val="Numerierung2"/>
    <w:rsid w:val="005A5768"/>
  </w:style>
  <w:style w:type="paragraph" w:customStyle="1" w:styleId="Numerierung2">
    <w:name w:val="Numerierung 2"/>
    <w:basedOn w:val="Numerierung1"/>
    <w:rsid w:val="005A5768"/>
    <w:pPr>
      <w:ind w:left="567"/>
    </w:pPr>
  </w:style>
  <w:style w:type="paragraph" w:customStyle="1" w:styleId="Numerierung1">
    <w:name w:val="Numerierung 1"/>
    <w:basedOn w:val="Aufzhlung1"/>
    <w:rsid w:val="005A5768"/>
  </w:style>
  <w:style w:type="paragraph" w:styleId="Kopfzeile">
    <w:name w:val="header"/>
    <w:basedOn w:val="Standard"/>
    <w:link w:val="KopfzeileZchn"/>
    <w:uiPriority w:val="99"/>
    <w:rsid w:val="005A5768"/>
    <w:pPr>
      <w:pBdr>
        <w:bottom w:val="single" w:sz="6" w:space="4" w:color="auto"/>
      </w:pBdr>
      <w:tabs>
        <w:tab w:val="center" w:pos="4536"/>
        <w:tab w:val="right" w:pos="8505"/>
      </w:tabs>
    </w:pPr>
    <w:rPr>
      <w:sz w:val="20"/>
    </w:rPr>
  </w:style>
  <w:style w:type="paragraph" w:customStyle="1" w:styleId="Aufzhlung3LetzterPunkt">
    <w:name w:val="Aufzählung 3 Letzter Punkt"/>
    <w:basedOn w:val="Aufzhlung2LetzterPunkt"/>
    <w:next w:val="Standard"/>
    <w:rsid w:val="005A5768"/>
    <w:pPr>
      <w:ind w:left="851"/>
    </w:pPr>
  </w:style>
  <w:style w:type="paragraph" w:customStyle="1" w:styleId="Standardlinks">
    <w:name w:val="Standard (links)"/>
    <w:basedOn w:val="Standard"/>
    <w:rsid w:val="005A5768"/>
    <w:pPr>
      <w:jc w:val="left"/>
    </w:pPr>
  </w:style>
  <w:style w:type="paragraph" w:customStyle="1" w:styleId="Bild">
    <w:name w:val="Bild"/>
    <w:basedOn w:val="Standard"/>
    <w:rsid w:val="005A5768"/>
  </w:style>
  <w:style w:type="paragraph" w:customStyle="1" w:styleId="Bildtitel">
    <w:name w:val="Bildtitel"/>
    <w:basedOn w:val="Standard"/>
    <w:rsid w:val="005A5768"/>
    <w:pPr>
      <w:spacing w:before="120"/>
      <w:ind w:left="1134" w:hanging="1134"/>
      <w:jc w:val="left"/>
    </w:pPr>
  </w:style>
  <w:style w:type="paragraph" w:customStyle="1" w:styleId="Anmerkung">
    <w:name w:val="Anmerkung"/>
    <w:next w:val="Standard"/>
    <w:rsid w:val="005A5768"/>
    <w:pPr>
      <w:overflowPunct w:val="0"/>
      <w:autoSpaceDE w:val="0"/>
      <w:autoSpaceDN w:val="0"/>
      <w:adjustRightInd w:val="0"/>
      <w:spacing w:before="160" w:after="320"/>
      <w:ind w:left="567" w:right="567"/>
      <w:textAlignment w:val="baseline"/>
    </w:pPr>
    <w:rPr>
      <w:i/>
      <w:sz w:val="24"/>
    </w:rPr>
  </w:style>
  <w:style w:type="paragraph" w:customStyle="1" w:styleId="Literatureintrag">
    <w:name w:val="Literatureintrag"/>
    <w:rsid w:val="005A5768"/>
    <w:pPr>
      <w:overflowPunct w:val="0"/>
      <w:autoSpaceDE w:val="0"/>
      <w:autoSpaceDN w:val="0"/>
      <w:adjustRightInd w:val="0"/>
      <w:spacing w:after="120" w:line="312" w:lineRule="auto"/>
      <w:ind w:left="1701" w:hanging="1701"/>
      <w:textAlignment w:val="baseline"/>
    </w:pPr>
    <w:rPr>
      <w:sz w:val="24"/>
    </w:rPr>
  </w:style>
  <w:style w:type="paragraph" w:customStyle="1" w:styleId="Zwberschrift1">
    <w:name w:val="ZwÜberschrift 1"/>
    <w:basedOn w:val="berschrift"/>
    <w:rsid w:val="005A5768"/>
    <w:pPr>
      <w:keepNext/>
      <w:keepLines/>
      <w:spacing w:before="240"/>
    </w:pPr>
    <w:rPr>
      <w:b/>
    </w:rPr>
  </w:style>
  <w:style w:type="character" w:customStyle="1" w:styleId="kursiv">
    <w:name w:val="(kursiv)"/>
    <w:rsid w:val="005A5768"/>
    <w:rPr>
      <w:i/>
    </w:rPr>
  </w:style>
  <w:style w:type="paragraph" w:customStyle="1" w:styleId="StandardCourier">
    <w:name w:val="Standard (Courier)"/>
    <w:basedOn w:val="Standard"/>
    <w:rsid w:val="005A5768"/>
    <w:pPr>
      <w:tabs>
        <w:tab w:val="left" w:pos="1134"/>
      </w:tabs>
      <w:spacing w:after="0" w:line="360" w:lineRule="auto"/>
      <w:ind w:left="1134" w:hanging="1134"/>
      <w:jc w:val="left"/>
    </w:pPr>
    <w:rPr>
      <w:rFonts w:ascii="Courier New" w:hAnsi="Courier New"/>
    </w:rPr>
  </w:style>
  <w:style w:type="paragraph" w:customStyle="1" w:styleId="Zwberschrift2">
    <w:name w:val="ZwÜberschrift 2"/>
    <w:basedOn w:val="Standard"/>
    <w:next w:val="Standard"/>
    <w:rsid w:val="005A5768"/>
    <w:pPr>
      <w:keepNext/>
      <w:keepLines/>
      <w:spacing w:before="360"/>
      <w:jc w:val="left"/>
    </w:pPr>
    <w:rPr>
      <w:i/>
    </w:rPr>
  </w:style>
  <w:style w:type="paragraph" w:customStyle="1" w:styleId="Zwberschrift3">
    <w:name w:val="ZwÜberschrift 3"/>
    <w:basedOn w:val="Zwberschrift2"/>
    <w:next w:val="Standard"/>
    <w:rsid w:val="005A5768"/>
    <w:pPr>
      <w:spacing w:before="240"/>
    </w:pPr>
    <w:rPr>
      <w:i w:val="0"/>
    </w:rPr>
  </w:style>
  <w:style w:type="paragraph" w:customStyle="1" w:styleId="berschrift1Format">
    <w:name w:val="Überschrift 1 (Format)"/>
    <w:basedOn w:val="berschrift1"/>
    <w:next w:val="Standard"/>
    <w:rsid w:val="005A5768"/>
    <w:pPr>
      <w:outlineLvl w:val="9"/>
    </w:pPr>
  </w:style>
  <w:style w:type="paragraph" w:styleId="Verzeichnis1">
    <w:name w:val="toc 1"/>
    <w:basedOn w:val="Standard"/>
    <w:next w:val="Standard"/>
    <w:uiPriority w:val="39"/>
    <w:rsid w:val="005A5768"/>
    <w:pPr>
      <w:tabs>
        <w:tab w:val="right" w:leader="dot" w:pos="8504"/>
      </w:tabs>
      <w:spacing w:before="120" w:after="0"/>
      <w:ind w:left="425" w:hanging="425"/>
    </w:pPr>
    <w:rPr>
      <w:b/>
      <w:noProof/>
    </w:rPr>
  </w:style>
  <w:style w:type="paragraph" w:styleId="Verzeichnis2">
    <w:name w:val="toc 2"/>
    <w:basedOn w:val="Standard"/>
    <w:next w:val="Standard"/>
    <w:uiPriority w:val="39"/>
    <w:rsid w:val="005A5768"/>
    <w:pPr>
      <w:tabs>
        <w:tab w:val="right" w:leader="dot" w:pos="8504"/>
      </w:tabs>
      <w:spacing w:before="120" w:after="0"/>
      <w:ind w:left="992" w:hanging="567"/>
    </w:pPr>
  </w:style>
  <w:style w:type="paragraph" w:styleId="Verzeichnis3">
    <w:name w:val="toc 3"/>
    <w:basedOn w:val="Standard"/>
    <w:next w:val="Standard"/>
    <w:uiPriority w:val="39"/>
    <w:rsid w:val="005A5768"/>
    <w:pPr>
      <w:tabs>
        <w:tab w:val="right" w:leader="dot" w:pos="8504"/>
      </w:tabs>
      <w:spacing w:after="0"/>
      <w:ind w:left="1701" w:hanging="709"/>
    </w:pPr>
  </w:style>
  <w:style w:type="paragraph" w:styleId="Verzeichnis4">
    <w:name w:val="toc 4"/>
    <w:basedOn w:val="Standard"/>
    <w:next w:val="Standard"/>
    <w:semiHidden/>
    <w:rsid w:val="005A5768"/>
    <w:pPr>
      <w:tabs>
        <w:tab w:val="right" w:leader="dot" w:pos="8504"/>
      </w:tabs>
      <w:spacing w:after="0"/>
      <w:ind w:left="2693" w:hanging="992"/>
    </w:pPr>
  </w:style>
  <w:style w:type="paragraph" w:styleId="Verzeichnis5">
    <w:name w:val="toc 5"/>
    <w:basedOn w:val="Standard"/>
    <w:next w:val="Standard"/>
    <w:semiHidden/>
    <w:rsid w:val="005A5768"/>
    <w:pPr>
      <w:tabs>
        <w:tab w:val="right" w:leader="dot" w:pos="8504"/>
      </w:tabs>
      <w:ind w:left="960"/>
    </w:pPr>
  </w:style>
  <w:style w:type="paragraph" w:styleId="Verzeichnis6">
    <w:name w:val="toc 6"/>
    <w:basedOn w:val="Standard"/>
    <w:next w:val="Standard"/>
    <w:semiHidden/>
    <w:rsid w:val="005A5768"/>
    <w:pPr>
      <w:tabs>
        <w:tab w:val="right" w:leader="dot" w:pos="8504"/>
      </w:tabs>
      <w:ind w:left="1200"/>
    </w:pPr>
  </w:style>
  <w:style w:type="paragraph" w:styleId="Verzeichnis7">
    <w:name w:val="toc 7"/>
    <w:basedOn w:val="Standard"/>
    <w:next w:val="Standard"/>
    <w:semiHidden/>
    <w:rsid w:val="005A5768"/>
    <w:pPr>
      <w:tabs>
        <w:tab w:val="right" w:leader="dot" w:pos="8504"/>
      </w:tabs>
      <w:ind w:left="1440"/>
    </w:pPr>
  </w:style>
  <w:style w:type="paragraph" w:styleId="Verzeichnis8">
    <w:name w:val="toc 8"/>
    <w:basedOn w:val="Standard"/>
    <w:next w:val="Standard"/>
    <w:semiHidden/>
    <w:rsid w:val="005A5768"/>
    <w:pPr>
      <w:tabs>
        <w:tab w:val="right" w:leader="dot" w:pos="8504"/>
      </w:tabs>
      <w:ind w:left="1680"/>
    </w:pPr>
  </w:style>
  <w:style w:type="paragraph" w:styleId="Verzeichnis9">
    <w:name w:val="toc 9"/>
    <w:basedOn w:val="Standard"/>
    <w:next w:val="Standard"/>
    <w:semiHidden/>
    <w:rsid w:val="005A5768"/>
    <w:pPr>
      <w:tabs>
        <w:tab w:val="right" w:leader="dot" w:pos="8504"/>
      </w:tabs>
      <w:ind w:left="1920"/>
    </w:pPr>
  </w:style>
  <w:style w:type="paragraph" w:customStyle="1" w:styleId="Aufzhlung3">
    <w:name w:val="Aufzählung 3"/>
    <w:basedOn w:val="Aufzhlung2"/>
    <w:rsid w:val="005A5768"/>
    <w:pPr>
      <w:ind w:left="851"/>
    </w:pPr>
  </w:style>
  <w:style w:type="paragraph" w:customStyle="1" w:styleId="Numerierung2Letzter">
    <w:name w:val="Numerierung 2 Letzter"/>
    <w:basedOn w:val="Numerierung1Letzter"/>
    <w:next w:val="Standard"/>
    <w:rsid w:val="005A5768"/>
    <w:pPr>
      <w:ind w:left="567"/>
    </w:pPr>
  </w:style>
  <w:style w:type="paragraph" w:customStyle="1" w:styleId="Numerierung3">
    <w:name w:val="Numerierung 3"/>
    <w:basedOn w:val="Numerierung2"/>
    <w:rsid w:val="005A5768"/>
    <w:pPr>
      <w:ind w:left="851"/>
    </w:pPr>
  </w:style>
  <w:style w:type="paragraph" w:customStyle="1" w:styleId="Numerierung3Letzter">
    <w:name w:val="Numerierung 3 Letzter"/>
    <w:basedOn w:val="Numerierung2Letzter"/>
    <w:next w:val="Numerierung1Letzter"/>
    <w:rsid w:val="005A5768"/>
    <w:pPr>
      <w:ind w:left="851"/>
    </w:pPr>
  </w:style>
  <w:style w:type="character" w:customStyle="1" w:styleId="englisch">
    <w:name w:val="(englisch)"/>
    <w:rsid w:val="005A5768"/>
    <w:rPr>
      <w:noProof w:val="0"/>
      <w:lang w:val="en-GB"/>
    </w:rPr>
  </w:style>
  <w:style w:type="character" w:customStyle="1" w:styleId="keineSprache">
    <w:name w:val="(keine Sprache)"/>
    <w:rsid w:val="005A5768"/>
    <w:rPr>
      <w:noProof/>
    </w:rPr>
  </w:style>
  <w:style w:type="paragraph" w:customStyle="1" w:styleId="StandardohneAbstand">
    <w:name w:val="Standard (ohne Abstand)"/>
    <w:basedOn w:val="Standard"/>
    <w:rsid w:val="005A5768"/>
    <w:pPr>
      <w:spacing w:after="0"/>
    </w:pPr>
  </w:style>
  <w:style w:type="paragraph" w:styleId="Abbildungsverzeichnis">
    <w:name w:val="table of figures"/>
    <w:aliases w:val="Bildverzeichnis"/>
    <w:basedOn w:val="Standard"/>
    <w:next w:val="Standard"/>
    <w:uiPriority w:val="99"/>
    <w:rsid w:val="005A5768"/>
    <w:pPr>
      <w:tabs>
        <w:tab w:val="right" w:leader="dot" w:pos="8504"/>
      </w:tabs>
      <w:spacing w:after="0"/>
      <w:ind w:left="1276" w:hanging="1276"/>
    </w:pPr>
    <w:rPr>
      <w:noProof/>
    </w:rPr>
  </w:style>
  <w:style w:type="paragraph" w:customStyle="1" w:styleId="Tabellentitel">
    <w:name w:val="Tabellentitel"/>
    <w:basedOn w:val="Bildtitel"/>
    <w:rsid w:val="005A5768"/>
  </w:style>
  <w:style w:type="paragraph" w:styleId="Beschriftung">
    <w:name w:val="caption"/>
    <w:basedOn w:val="Standard"/>
    <w:next w:val="Standard"/>
    <w:qFormat/>
    <w:rsid w:val="005A5768"/>
    <w:pPr>
      <w:spacing w:before="120"/>
      <w:ind w:left="1134" w:hanging="1134"/>
      <w:jc w:val="left"/>
    </w:pPr>
    <w:rPr>
      <w:b/>
    </w:rPr>
  </w:style>
  <w:style w:type="character" w:customStyle="1" w:styleId="fett">
    <w:name w:val="(fett)"/>
    <w:rsid w:val="005A5768"/>
    <w:rPr>
      <w:b/>
    </w:rPr>
  </w:style>
  <w:style w:type="character" w:customStyle="1" w:styleId="Courier">
    <w:name w:val="(Courier)"/>
    <w:rsid w:val="005A5768"/>
    <w:rPr>
      <w:rFonts w:ascii="Courier New" w:hAnsi="Courier New"/>
      <w:sz w:val="24"/>
    </w:rPr>
  </w:style>
  <w:style w:type="paragraph" w:customStyle="1" w:styleId="Grafik">
    <w:name w:val="Grafik"/>
    <w:basedOn w:val="Standard"/>
    <w:next w:val="GrafikQuelle"/>
    <w:rsid w:val="005A5768"/>
    <w:pPr>
      <w:keepNext/>
      <w:spacing w:after="60" w:line="240" w:lineRule="auto"/>
      <w:jc w:val="left"/>
    </w:pPr>
  </w:style>
  <w:style w:type="paragraph" w:customStyle="1" w:styleId="GrafikQuelle">
    <w:name w:val="GrafikQuelle"/>
    <w:basedOn w:val="Standard"/>
    <w:next w:val="Beschriftung"/>
    <w:rsid w:val="005A5768"/>
    <w:pPr>
      <w:keepNext/>
      <w:spacing w:after="0" w:line="240" w:lineRule="auto"/>
      <w:jc w:val="right"/>
    </w:pPr>
  </w:style>
  <w:style w:type="paragraph" w:customStyle="1" w:styleId="StandardEinzug3">
    <w:name w:val="Standard Einzug 3"/>
    <w:basedOn w:val="StandardohneAbstand"/>
    <w:rsid w:val="005A5768"/>
    <w:pPr>
      <w:ind w:left="1701" w:hanging="1701"/>
    </w:pPr>
  </w:style>
  <w:style w:type="paragraph" w:styleId="Fuzeile">
    <w:name w:val="footer"/>
    <w:basedOn w:val="Standard"/>
    <w:link w:val="FuzeileZchn"/>
    <w:uiPriority w:val="99"/>
    <w:rsid w:val="005A5768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5A5768"/>
  </w:style>
  <w:style w:type="paragraph" w:customStyle="1" w:styleId="berschriftAnhang">
    <w:name w:val="Überschrift Anhang"/>
    <w:basedOn w:val="berschrift1Format"/>
    <w:rsid w:val="005A5768"/>
    <w:pPr>
      <w:ind w:left="1985" w:hanging="1985"/>
    </w:pPr>
  </w:style>
  <w:style w:type="paragraph" w:styleId="Dokumentstruktur">
    <w:name w:val="Document Map"/>
    <w:basedOn w:val="Standard"/>
    <w:semiHidden/>
    <w:rsid w:val="00D42A7A"/>
    <w:pPr>
      <w:shd w:val="clear" w:color="auto" w:fill="000080"/>
    </w:pPr>
    <w:rPr>
      <w:rFonts w:ascii="Tahoma" w:hAnsi="Tahoma" w:cs="Tahoma"/>
      <w:sz w:val="20"/>
    </w:rPr>
  </w:style>
  <w:style w:type="character" w:customStyle="1" w:styleId="FuzeileZchn">
    <w:name w:val="Fußzeile Zchn"/>
    <w:link w:val="Fuzeile"/>
    <w:uiPriority w:val="99"/>
    <w:rsid w:val="00047DB6"/>
    <w:rPr>
      <w:sz w:val="24"/>
    </w:rPr>
  </w:style>
  <w:style w:type="paragraph" w:styleId="Sprechblasentext">
    <w:name w:val="Balloon Text"/>
    <w:basedOn w:val="Standard"/>
    <w:link w:val="SprechblasentextZchn"/>
    <w:rsid w:val="006D52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6D5264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rsid w:val="007341A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ellendesign">
    <w:name w:val="Table Theme"/>
    <w:basedOn w:val="NormaleTabelle"/>
    <w:rsid w:val="006A2251"/>
    <w:pPr>
      <w:overflowPunct w:val="0"/>
      <w:autoSpaceDE w:val="0"/>
      <w:autoSpaceDN w:val="0"/>
      <w:adjustRightInd w:val="0"/>
      <w:spacing w:after="120" w:line="312" w:lineRule="auto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CC251E"/>
    <w:pPr>
      <w:ind w:left="720"/>
      <w:contextualSpacing/>
    </w:pPr>
  </w:style>
  <w:style w:type="character" w:styleId="Hyperlink">
    <w:name w:val="Hyperlink"/>
    <w:uiPriority w:val="99"/>
    <w:unhideWhenUsed/>
    <w:rsid w:val="00FA4EC4"/>
    <w:rPr>
      <w:color w:val="0000FF"/>
      <w:u w:val="single"/>
    </w:rPr>
  </w:style>
  <w:style w:type="paragraph" w:styleId="Literaturverzeichnis">
    <w:name w:val="Bibliography"/>
    <w:basedOn w:val="Standard"/>
    <w:next w:val="Standard"/>
    <w:uiPriority w:val="37"/>
    <w:unhideWhenUsed/>
    <w:rsid w:val="00BF52BD"/>
  </w:style>
  <w:style w:type="paragraph" w:styleId="StandardWeb">
    <w:name w:val="Normal (Web)"/>
    <w:basedOn w:val="Standard"/>
    <w:uiPriority w:val="99"/>
    <w:unhideWhenUsed/>
    <w:rsid w:val="00770291"/>
    <w:pPr>
      <w:overflowPunct/>
      <w:autoSpaceDE/>
      <w:autoSpaceDN/>
      <w:adjustRightInd/>
      <w:spacing w:before="100" w:beforeAutospacing="1" w:after="100" w:afterAutospacing="1" w:line="240" w:lineRule="auto"/>
      <w:jc w:val="left"/>
      <w:textAlignment w:val="auto"/>
    </w:pPr>
    <w:rPr>
      <w:rFonts w:ascii="Times New Roman" w:hAnsi="Times New Roman"/>
      <w:sz w:val="24"/>
      <w:szCs w:val="24"/>
    </w:rPr>
  </w:style>
  <w:style w:type="paragraph" w:styleId="berarbeitung">
    <w:name w:val="Revision"/>
    <w:hidden/>
    <w:uiPriority w:val="99"/>
    <w:semiHidden/>
    <w:rsid w:val="00B22E9D"/>
    <w:rPr>
      <w:rFonts w:asciiTheme="minorHAnsi" w:hAnsiTheme="minorHAnsi"/>
      <w:sz w:val="22"/>
    </w:rPr>
  </w:style>
  <w:style w:type="character" w:styleId="Kommentarzeichen">
    <w:name w:val="annotation reference"/>
    <w:basedOn w:val="Absatz-Standardschriftart"/>
    <w:unhideWhenUsed/>
    <w:rsid w:val="00B22E9D"/>
    <w:rPr>
      <w:sz w:val="16"/>
      <w:szCs w:val="16"/>
    </w:rPr>
  </w:style>
  <w:style w:type="paragraph" w:styleId="Kommentartext">
    <w:name w:val="annotation text"/>
    <w:basedOn w:val="Standard"/>
    <w:link w:val="KommentartextZchn"/>
    <w:unhideWhenUsed/>
    <w:rsid w:val="00B22E9D"/>
    <w:pPr>
      <w:spacing w:line="240" w:lineRule="auto"/>
    </w:pPr>
    <w:rPr>
      <w:sz w:val="20"/>
    </w:rPr>
  </w:style>
  <w:style w:type="character" w:customStyle="1" w:styleId="KommentartextZchn">
    <w:name w:val="Kommentartext Zchn"/>
    <w:basedOn w:val="Absatz-Standardschriftart"/>
    <w:link w:val="Kommentartext"/>
    <w:rsid w:val="00B22E9D"/>
    <w:rPr>
      <w:rFonts w:asciiTheme="minorHAnsi" w:hAnsiTheme="minorHAnsi"/>
    </w:rPr>
  </w:style>
  <w:style w:type="paragraph" w:styleId="Kommentarthema">
    <w:name w:val="annotation subject"/>
    <w:basedOn w:val="Kommentartext"/>
    <w:next w:val="Kommentartext"/>
    <w:link w:val="KommentarthemaZchn"/>
    <w:semiHidden/>
    <w:unhideWhenUsed/>
    <w:rsid w:val="00B22E9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semiHidden/>
    <w:rsid w:val="00B22E9D"/>
    <w:rPr>
      <w:rFonts w:asciiTheme="minorHAnsi" w:hAnsiTheme="minorHAnsi"/>
      <w:b/>
      <w:bCs/>
    </w:rPr>
  </w:style>
  <w:style w:type="table" w:styleId="HelleSchattierung">
    <w:name w:val="Light Shading"/>
    <w:basedOn w:val="NormaleTabelle"/>
    <w:uiPriority w:val="60"/>
    <w:rsid w:val="0015340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KopfzeileZchn">
    <w:name w:val="Kopfzeile Zchn"/>
    <w:basedOn w:val="Absatz-Standardschriftart"/>
    <w:link w:val="Kopfzeile"/>
    <w:uiPriority w:val="99"/>
    <w:rsid w:val="00067551"/>
    <w:rPr>
      <w:rFonts w:asciiTheme="minorHAnsi" w:hAnsiTheme="minorHAnsi"/>
    </w:rPr>
  </w:style>
  <w:style w:type="character" w:customStyle="1" w:styleId="berschrift2Zchn">
    <w:name w:val="Überschrift 2 Zchn"/>
    <w:basedOn w:val="Absatz-Standardschriftart"/>
    <w:link w:val="berschrift2"/>
    <w:rsid w:val="00094B48"/>
    <w:rPr>
      <w:rFonts w:asciiTheme="minorHAnsi" w:hAnsiTheme="minorHAnsi"/>
      <w:b/>
      <w:sz w:val="32"/>
    </w:rPr>
  </w:style>
  <w:style w:type="character" w:customStyle="1" w:styleId="berschrift3Zchn">
    <w:name w:val="Überschrift 3 Zchn"/>
    <w:basedOn w:val="Absatz-Standardschriftart"/>
    <w:link w:val="berschrift3"/>
    <w:rsid w:val="00094B48"/>
    <w:rPr>
      <w:rFonts w:asciiTheme="minorHAnsi" w:hAnsiTheme="minorHAnsi"/>
      <w:b/>
      <w:sz w:val="28"/>
    </w:rPr>
  </w:style>
  <w:style w:type="character" w:customStyle="1" w:styleId="berschrift4Zchn">
    <w:name w:val="Überschrift 4 Zchn"/>
    <w:basedOn w:val="Absatz-Standardschriftart"/>
    <w:link w:val="berschrift4"/>
    <w:rsid w:val="00094B48"/>
    <w:rPr>
      <w:rFonts w:asciiTheme="minorHAnsi" w:hAnsiTheme="minorHAnsi"/>
      <w:b/>
      <w:sz w:val="22"/>
    </w:rPr>
  </w:style>
  <w:style w:type="paragraph" w:customStyle="1" w:styleId="CitaviBibliographyEntry">
    <w:name w:val="Citavi Bibliography Entry"/>
    <w:basedOn w:val="Standard"/>
    <w:link w:val="CitaviBibliographyEntryZchn"/>
    <w:rsid w:val="00094B48"/>
    <w:pPr>
      <w:jc w:val="left"/>
    </w:pPr>
  </w:style>
  <w:style w:type="character" w:customStyle="1" w:styleId="CitaviBibliographyEntryZchn">
    <w:name w:val="Citavi Bibliography Entry Zchn"/>
    <w:basedOn w:val="Absatz-Standardschriftart"/>
    <w:link w:val="CitaviBibliographyEntry"/>
    <w:rsid w:val="00094B48"/>
    <w:rPr>
      <w:rFonts w:asciiTheme="minorHAnsi" w:hAnsiTheme="minorHAnsi"/>
      <w:sz w:val="22"/>
    </w:rPr>
  </w:style>
  <w:style w:type="paragraph" w:customStyle="1" w:styleId="CitaviBibliographyHeading">
    <w:name w:val="Citavi Bibliography Heading"/>
    <w:basedOn w:val="berschrift1"/>
    <w:link w:val="CitaviBibliographyHeadingZchn"/>
    <w:rsid w:val="00094B48"/>
  </w:style>
  <w:style w:type="character" w:customStyle="1" w:styleId="CitaviBibliographyHeadingZchn">
    <w:name w:val="Citavi Bibliography Heading Zchn"/>
    <w:basedOn w:val="Absatz-Standardschriftart"/>
    <w:link w:val="CitaviBibliographyHeading"/>
    <w:rsid w:val="00094B48"/>
    <w:rPr>
      <w:rFonts w:asciiTheme="minorHAnsi" w:hAnsiTheme="minorHAnsi"/>
      <w:b/>
      <w:kern w:val="28"/>
      <w:sz w:val="36"/>
    </w:rPr>
  </w:style>
  <w:style w:type="paragraph" w:customStyle="1" w:styleId="CitaviBibliographySubheading1">
    <w:name w:val="Citavi Bibliography Subheading 1"/>
    <w:basedOn w:val="berschrift2"/>
    <w:link w:val="CitaviBibliographySubheading1Zchn"/>
    <w:rsid w:val="00094B48"/>
    <w:pPr>
      <w:outlineLvl w:val="9"/>
    </w:pPr>
  </w:style>
  <w:style w:type="character" w:customStyle="1" w:styleId="CitaviBibliographySubheading1Zchn">
    <w:name w:val="Citavi Bibliography Subheading 1 Zchn"/>
    <w:basedOn w:val="Absatz-Standardschriftart"/>
    <w:link w:val="CitaviBibliographySubheading1"/>
    <w:rsid w:val="00094B48"/>
    <w:rPr>
      <w:rFonts w:asciiTheme="minorHAnsi" w:hAnsiTheme="minorHAnsi"/>
      <w:b/>
      <w:sz w:val="32"/>
    </w:rPr>
  </w:style>
  <w:style w:type="paragraph" w:customStyle="1" w:styleId="CitaviBibliographySubheading2">
    <w:name w:val="Citavi Bibliography Subheading 2"/>
    <w:basedOn w:val="berschrift3"/>
    <w:link w:val="CitaviBibliographySubheading2Zchn"/>
    <w:rsid w:val="00094B48"/>
    <w:pPr>
      <w:outlineLvl w:val="9"/>
    </w:pPr>
  </w:style>
  <w:style w:type="character" w:customStyle="1" w:styleId="CitaviBibliographySubheading2Zchn">
    <w:name w:val="Citavi Bibliography Subheading 2 Zchn"/>
    <w:basedOn w:val="Absatz-Standardschriftart"/>
    <w:link w:val="CitaviBibliographySubheading2"/>
    <w:rsid w:val="00094B48"/>
    <w:rPr>
      <w:rFonts w:asciiTheme="minorHAnsi" w:hAnsiTheme="minorHAnsi"/>
      <w:b/>
      <w:sz w:val="28"/>
    </w:rPr>
  </w:style>
  <w:style w:type="paragraph" w:customStyle="1" w:styleId="CitaviBibliographySubheading3">
    <w:name w:val="Citavi Bibliography Subheading 3"/>
    <w:basedOn w:val="berschrift4"/>
    <w:link w:val="CitaviBibliographySubheading3Zchn"/>
    <w:rsid w:val="00094B48"/>
    <w:pPr>
      <w:outlineLvl w:val="9"/>
    </w:pPr>
  </w:style>
  <w:style w:type="character" w:customStyle="1" w:styleId="CitaviBibliographySubheading3Zchn">
    <w:name w:val="Citavi Bibliography Subheading 3 Zchn"/>
    <w:basedOn w:val="Absatz-Standardschriftart"/>
    <w:link w:val="CitaviBibliographySubheading3"/>
    <w:rsid w:val="00094B48"/>
    <w:rPr>
      <w:rFonts w:asciiTheme="minorHAnsi" w:hAnsiTheme="minorHAnsi"/>
      <w:b/>
      <w:sz w:val="22"/>
    </w:rPr>
  </w:style>
  <w:style w:type="paragraph" w:customStyle="1" w:styleId="CitaviBibliographySubheading4">
    <w:name w:val="Citavi Bibliography Subheading 4"/>
    <w:basedOn w:val="berschrift5"/>
    <w:link w:val="CitaviBibliographySubheading4Zchn"/>
    <w:rsid w:val="00094B48"/>
    <w:pPr>
      <w:outlineLvl w:val="9"/>
    </w:pPr>
  </w:style>
  <w:style w:type="character" w:customStyle="1" w:styleId="CitaviBibliographySubheading4Zchn">
    <w:name w:val="Citavi Bibliography Subheading 4 Zchn"/>
    <w:basedOn w:val="Absatz-Standardschriftart"/>
    <w:link w:val="CitaviBibliographySubheading4"/>
    <w:rsid w:val="00094B48"/>
    <w:rPr>
      <w:rFonts w:asciiTheme="minorHAnsi" w:hAnsiTheme="minorHAnsi"/>
      <w:i/>
      <w:sz w:val="22"/>
    </w:rPr>
  </w:style>
  <w:style w:type="paragraph" w:customStyle="1" w:styleId="CitaviBibliographySubheading5">
    <w:name w:val="Citavi Bibliography Subheading 5"/>
    <w:basedOn w:val="berschrift6"/>
    <w:link w:val="CitaviBibliographySubheading5Zchn"/>
    <w:rsid w:val="00094B48"/>
    <w:pPr>
      <w:outlineLvl w:val="9"/>
    </w:pPr>
  </w:style>
  <w:style w:type="character" w:customStyle="1" w:styleId="CitaviBibliographySubheading5Zchn">
    <w:name w:val="Citavi Bibliography Subheading 5 Zchn"/>
    <w:basedOn w:val="Absatz-Standardschriftart"/>
    <w:link w:val="CitaviBibliographySubheading5"/>
    <w:rsid w:val="00094B48"/>
    <w:rPr>
      <w:rFonts w:asciiTheme="minorHAnsi" w:hAnsiTheme="minorHAnsi"/>
      <w:i/>
      <w:sz w:val="22"/>
    </w:rPr>
  </w:style>
  <w:style w:type="paragraph" w:customStyle="1" w:styleId="CitaviBibliographySubheading6">
    <w:name w:val="Citavi Bibliography Subheading 6"/>
    <w:basedOn w:val="berschrift7"/>
    <w:link w:val="CitaviBibliographySubheading6Zchn"/>
    <w:rsid w:val="00094B48"/>
    <w:pPr>
      <w:outlineLvl w:val="9"/>
    </w:pPr>
  </w:style>
  <w:style w:type="character" w:customStyle="1" w:styleId="CitaviBibliographySubheading6Zchn">
    <w:name w:val="Citavi Bibliography Subheading 6 Zchn"/>
    <w:basedOn w:val="Absatz-Standardschriftart"/>
    <w:link w:val="CitaviBibliographySubheading6"/>
    <w:rsid w:val="00094B48"/>
    <w:rPr>
      <w:rFonts w:ascii="Arial" w:hAnsi="Arial"/>
    </w:rPr>
  </w:style>
  <w:style w:type="paragraph" w:customStyle="1" w:styleId="CitaviBibliographySubheading7">
    <w:name w:val="Citavi Bibliography Subheading 7"/>
    <w:basedOn w:val="berschrift8"/>
    <w:link w:val="CitaviBibliographySubheading7Zchn"/>
    <w:rsid w:val="00094B48"/>
    <w:pPr>
      <w:outlineLvl w:val="9"/>
    </w:pPr>
  </w:style>
  <w:style w:type="character" w:customStyle="1" w:styleId="CitaviBibliographySubheading7Zchn">
    <w:name w:val="Citavi Bibliography Subheading 7 Zchn"/>
    <w:basedOn w:val="Absatz-Standardschriftart"/>
    <w:link w:val="CitaviBibliographySubheading7"/>
    <w:rsid w:val="00094B48"/>
    <w:rPr>
      <w:rFonts w:ascii="Arial" w:hAnsi="Arial"/>
      <w:i/>
    </w:rPr>
  </w:style>
  <w:style w:type="paragraph" w:customStyle="1" w:styleId="CitaviBibliographySubheading8">
    <w:name w:val="Citavi Bibliography Subheading 8"/>
    <w:basedOn w:val="berschrift9"/>
    <w:link w:val="CitaviBibliographySubheading8Zchn"/>
    <w:rsid w:val="00094B48"/>
    <w:pPr>
      <w:outlineLvl w:val="9"/>
    </w:pPr>
  </w:style>
  <w:style w:type="character" w:customStyle="1" w:styleId="CitaviBibliographySubheading8Zchn">
    <w:name w:val="Citavi Bibliography Subheading 8 Zchn"/>
    <w:basedOn w:val="Absatz-Standardschriftart"/>
    <w:link w:val="CitaviBibliographySubheading8"/>
    <w:rsid w:val="00094B48"/>
    <w:rPr>
      <w:rFonts w:ascii="Arial" w:hAnsi="Arial"/>
      <w:b/>
      <w:i/>
      <w:sz w:val="18"/>
    </w:rPr>
  </w:style>
  <w:style w:type="character" w:styleId="Platzhaltertext">
    <w:name w:val="Placeholder Text"/>
    <w:basedOn w:val="Absatz-Standardschriftart"/>
    <w:uiPriority w:val="99"/>
    <w:semiHidden/>
    <w:rsid w:val="00094B48"/>
    <w:rPr>
      <w:color w:val="808080"/>
    </w:rPr>
  </w:style>
  <w:style w:type="character" w:styleId="BesuchterLink">
    <w:name w:val="FollowedHyperlink"/>
    <w:basedOn w:val="Absatz-Standardschriftart"/>
    <w:semiHidden/>
    <w:unhideWhenUsed/>
    <w:rsid w:val="003C17FC"/>
    <w:rPr>
      <w:color w:val="800080" w:themeColor="followed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C76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1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6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9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3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1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7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2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0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1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5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4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74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4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7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6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6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3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8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4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4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8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1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0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7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3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5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0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8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7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5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9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1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9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0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3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9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8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0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0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7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2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5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6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8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7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2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3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8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0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0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9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5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4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8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0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5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8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4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1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2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7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6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3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4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7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9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3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8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9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4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0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2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7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5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5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3.emf"/><Relationship Id="rId20" Type="http://schemas.openxmlformats.org/officeDocument/2006/relationships/image" Target="media/image4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2.emf"/><Relationship Id="rId23" Type="http://schemas.openxmlformats.org/officeDocument/2006/relationships/glossaryDocument" Target="glossary/document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rbara\Dropbox\rofl%20er%20hat%20lol%20gesagt\LFO_Formatvorlage_BA%20MA_Okt2015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81025F55A21491AB23897B53B5FB5C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F4ACF9D6-B7AD-41BF-922C-483CC3ED72A7}"/>
      </w:docPartPr>
      <w:docPartBody>
        <w:p w:rsidR="007D6DF3" w:rsidRDefault="007D6DF3" w:rsidP="007D6DF3">
          <w:pPr>
            <w:pStyle w:val="A81025F55A21491AB23897B53B5FB5CC"/>
          </w:pPr>
          <w:r w:rsidRPr="00A11072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E4E"/>
    <w:rsid w:val="00001DA7"/>
    <w:rsid w:val="0001794A"/>
    <w:rsid w:val="000313C2"/>
    <w:rsid w:val="00042BAE"/>
    <w:rsid w:val="0008679F"/>
    <w:rsid w:val="0009551E"/>
    <w:rsid w:val="000A53FE"/>
    <w:rsid w:val="000C3499"/>
    <w:rsid w:val="001265B3"/>
    <w:rsid w:val="001326DD"/>
    <w:rsid w:val="00152430"/>
    <w:rsid w:val="001541E3"/>
    <w:rsid w:val="00181F4F"/>
    <w:rsid w:val="00187D69"/>
    <w:rsid w:val="001C16C1"/>
    <w:rsid w:val="001C70BA"/>
    <w:rsid w:val="001D50D8"/>
    <w:rsid w:val="002144F5"/>
    <w:rsid w:val="00232B76"/>
    <w:rsid w:val="00244918"/>
    <w:rsid w:val="0025402C"/>
    <w:rsid w:val="00262E10"/>
    <w:rsid w:val="002A1D1D"/>
    <w:rsid w:val="002A6BC4"/>
    <w:rsid w:val="002C2C69"/>
    <w:rsid w:val="002D5AB1"/>
    <w:rsid w:val="00340914"/>
    <w:rsid w:val="0036380F"/>
    <w:rsid w:val="0038235E"/>
    <w:rsid w:val="003B2080"/>
    <w:rsid w:val="003D039D"/>
    <w:rsid w:val="00452CE9"/>
    <w:rsid w:val="004A2E1C"/>
    <w:rsid w:val="004B0E37"/>
    <w:rsid w:val="004B5F39"/>
    <w:rsid w:val="004B6C1C"/>
    <w:rsid w:val="004C085F"/>
    <w:rsid w:val="004C0903"/>
    <w:rsid w:val="004C3D5E"/>
    <w:rsid w:val="004E265F"/>
    <w:rsid w:val="005043E8"/>
    <w:rsid w:val="00511A56"/>
    <w:rsid w:val="00540866"/>
    <w:rsid w:val="00554C6B"/>
    <w:rsid w:val="00570328"/>
    <w:rsid w:val="00594C48"/>
    <w:rsid w:val="005A024F"/>
    <w:rsid w:val="005B1967"/>
    <w:rsid w:val="005B7E4E"/>
    <w:rsid w:val="005F3090"/>
    <w:rsid w:val="006027D9"/>
    <w:rsid w:val="006046BD"/>
    <w:rsid w:val="00630929"/>
    <w:rsid w:val="0064189B"/>
    <w:rsid w:val="006844D5"/>
    <w:rsid w:val="006B7773"/>
    <w:rsid w:val="006E1FFC"/>
    <w:rsid w:val="00701652"/>
    <w:rsid w:val="00706B24"/>
    <w:rsid w:val="007343A9"/>
    <w:rsid w:val="00772FDD"/>
    <w:rsid w:val="007B1E51"/>
    <w:rsid w:val="007D6D13"/>
    <w:rsid w:val="007D6DF3"/>
    <w:rsid w:val="007E47CC"/>
    <w:rsid w:val="00813472"/>
    <w:rsid w:val="00822012"/>
    <w:rsid w:val="00831B07"/>
    <w:rsid w:val="00861CA8"/>
    <w:rsid w:val="00865115"/>
    <w:rsid w:val="00883FC8"/>
    <w:rsid w:val="008C1F27"/>
    <w:rsid w:val="008D0A23"/>
    <w:rsid w:val="009056A6"/>
    <w:rsid w:val="0090670E"/>
    <w:rsid w:val="00913446"/>
    <w:rsid w:val="00913863"/>
    <w:rsid w:val="00947E7D"/>
    <w:rsid w:val="009823B0"/>
    <w:rsid w:val="00982FD6"/>
    <w:rsid w:val="009961C4"/>
    <w:rsid w:val="009F1FA6"/>
    <w:rsid w:val="009F516F"/>
    <w:rsid w:val="00A0249A"/>
    <w:rsid w:val="00AA071D"/>
    <w:rsid w:val="00AA1CA6"/>
    <w:rsid w:val="00AB31FF"/>
    <w:rsid w:val="00B06238"/>
    <w:rsid w:val="00B07713"/>
    <w:rsid w:val="00B21198"/>
    <w:rsid w:val="00B42FCE"/>
    <w:rsid w:val="00B56120"/>
    <w:rsid w:val="00B80C9F"/>
    <w:rsid w:val="00B97232"/>
    <w:rsid w:val="00BA1844"/>
    <w:rsid w:val="00BB3A6F"/>
    <w:rsid w:val="00BE392A"/>
    <w:rsid w:val="00C02567"/>
    <w:rsid w:val="00C02D56"/>
    <w:rsid w:val="00C153AF"/>
    <w:rsid w:val="00C2558F"/>
    <w:rsid w:val="00CB7FBC"/>
    <w:rsid w:val="00CC3C1E"/>
    <w:rsid w:val="00CD253B"/>
    <w:rsid w:val="00D061C0"/>
    <w:rsid w:val="00D91FC2"/>
    <w:rsid w:val="00D97214"/>
    <w:rsid w:val="00DC71FC"/>
    <w:rsid w:val="00E1544E"/>
    <w:rsid w:val="00E1611B"/>
    <w:rsid w:val="00E8664F"/>
    <w:rsid w:val="00E900F7"/>
    <w:rsid w:val="00E91B92"/>
    <w:rsid w:val="00EA1DF8"/>
    <w:rsid w:val="00EB2478"/>
    <w:rsid w:val="00ED1C3D"/>
    <w:rsid w:val="00F14B0F"/>
    <w:rsid w:val="00F32336"/>
    <w:rsid w:val="00F35BAF"/>
    <w:rsid w:val="00FC3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1541E3"/>
    <w:rPr>
      <w:color w:val="808080"/>
    </w:rPr>
  </w:style>
  <w:style w:type="paragraph" w:customStyle="1" w:styleId="7993348B86D34DD7BA0FD3738933E2AE">
    <w:name w:val="7993348B86D34DD7BA0FD3738933E2AE"/>
    <w:rsid w:val="005B7E4E"/>
  </w:style>
  <w:style w:type="paragraph" w:customStyle="1" w:styleId="50E8417DA9124DDC960184C05243C154">
    <w:name w:val="50E8417DA9124DDC960184C05243C154"/>
    <w:rsid w:val="007343A9"/>
    <w:rPr>
      <w:lang w:eastAsia="de-DE"/>
    </w:rPr>
  </w:style>
  <w:style w:type="paragraph" w:customStyle="1" w:styleId="ADB5EA4BD8DA47C9AB4D60CF33D8896F">
    <w:name w:val="ADB5EA4BD8DA47C9AB4D60CF33D8896F"/>
    <w:rsid w:val="00BB3A6F"/>
  </w:style>
  <w:style w:type="paragraph" w:customStyle="1" w:styleId="1C8D3E2A25344EADAD0D58072A7C9330">
    <w:name w:val="1C8D3E2A25344EADAD0D58072A7C9330"/>
    <w:rsid w:val="0001794A"/>
    <w:rPr>
      <w:lang w:eastAsia="de-DE"/>
    </w:rPr>
  </w:style>
  <w:style w:type="paragraph" w:customStyle="1" w:styleId="0CACD7CDFDB8499981DF97929CAD80A9">
    <w:name w:val="0CACD7CDFDB8499981DF97929CAD80A9"/>
    <w:rsid w:val="0001794A"/>
    <w:rPr>
      <w:lang w:eastAsia="de-DE"/>
    </w:rPr>
  </w:style>
  <w:style w:type="paragraph" w:customStyle="1" w:styleId="7F298EBBAEE4435B878DC02AD6804B90">
    <w:name w:val="7F298EBBAEE4435B878DC02AD6804B90"/>
    <w:rsid w:val="0001794A"/>
    <w:rPr>
      <w:lang w:eastAsia="de-DE"/>
    </w:rPr>
  </w:style>
  <w:style w:type="paragraph" w:customStyle="1" w:styleId="34732281CECF4B53AC63AE769282785F">
    <w:name w:val="34732281CECF4B53AC63AE769282785F"/>
    <w:rsid w:val="0001794A"/>
    <w:rPr>
      <w:lang w:eastAsia="de-DE"/>
    </w:rPr>
  </w:style>
  <w:style w:type="paragraph" w:customStyle="1" w:styleId="851D8C9A19D44256A17AF8D7FA656215">
    <w:name w:val="851D8C9A19D44256A17AF8D7FA656215"/>
    <w:rsid w:val="0001794A"/>
    <w:rPr>
      <w:lang w:eastAsia="de-DE"/>
    </w:rPr>
  </w:style>
  <w:style w:type="paragraph" w:customStyle="1" w:styleId="C56D82D1CDF74E539A6B65F8F99F6EA7">
    <w:name w:val="C56D82D1CDF74E539A6B65F8F99F6EA7"/>
    <w:rsid w:val="0001794A"/>
    <w:rPr>
      <w:lang w:eastAsia="de-DE"/>
    </w:rPr>
  </w:style>
  <w:style w:type="paragraph" w:customStyle="1" w:styleId="69B2B442762945DD8AA3F0110044F5E7">
    <w:name w:val="69B2B442762945DD8AA3F0110044F5E7"/>
    <w:rsid w:val="004C085F"/>
    <w:rPr>
      <w:lang w:eastAsia="de-DE"/>
    </w:rPr>
  </w:style>
  <w:style w:type="paragraph" w:customStyle="1" w:styleId="F7BEB96BDB05479784DE8E843786F1AE">
    <w:name w:val="F7BEB96BDB05479784DE8E843786F1AE"/>
    <w:rsid w:val="004C085F"/>
    <w:rPr>
      <w:lang w:eastAsia="de-DE"/>
    </w:rPr>
  </w:style>
  <w:style w:type="paragraph" w:customStyle="1" w:styleId="753E39ADC27E4C8F8FD6ACDE11088987">
    <w:name w:val="753E39ADC27E4C8F8FD6ACDE11088987"/>
    <w:rsid w:val="004C085F"/>
    <w:rPr>
      <w:lang w:eastAsia="de-DE"/>
    </w:rPr>
  </w:style>
  <w:style w:type="paragraph" w:customStyle="1" w:styleId="5EE2B0A5E56F4A209C9A4D2985BDE4C8">
    <w:name w:val="5EE2B0A5E56F4A209C9A4D2985BDE4C8"/>
    <w:rsid w:val="004C085F"/>
    <w:rPr>
      <w:lang w:eastAsia="de-DE"/>
    </w:rPr>
  </w:style>
  <w:style w:type="paragraph" w:customStyle="1" w:styleId="38EE41AA4B624EE685B254CDF58A7095">
    <w:name w:val="38EE41AA4B624EE685B254CDF58A7095"/>
    <w:rsid w:val="004C085F"/>
    <w:rPr>
      <w:lang w:eastAsia="de-DE"/>
    </w:rPr>
  </w:style>
  <w:style w:type="paragraph" w:customStyle="1" w:styleId="F1AB91C10CA24E2DBD8F5E6E6ED2EFF7">
    <w:name w:val="F1AB91C10CA24E2DBD8F5E6E6ED2EFF7"/>
    <w:rsid w:val="004C085F"/>
    <w:rPr>
      <w:lang w:eastAsia="de-DE"/>
    </w:rPr>
  </w:style>
  <w:style w:type="paragraph" w:customStyle="1" w:styleId="FBC9EBDAE7E84328A5E63E78D1D130D1">
    <w:name w:val="FBC9EBDAE7E84328A5E63E78D1D130D1"/>
    <w:rsid w:val="0036380F"/>
  </w:style>
  <w:style w:type="paragraph" w:customStyle="1" w:styleId="980377268E1248A2B8AEA89C2AB38A1B">
    <w:name w:val="980377268E1248A2B8AEA89C2AB38A1B"/>
    <w:rsid w:val="00F35BAF"/>
  </w:style>
  <w:style w:type="paragraph" w:customStyle="1" w:styleId="100D78FB5C594588903F079B3C190931">
    <w:name w:val="100D78FB5C594588903F079B3C190931"/>
    <w:rsid w:val="00F35BAF"/>
  </w:style>
  <w:style w:type="paragraph" w:customStyle="1" w:styleId="E7E8AFDCC08D4D0AA0B29CCAB276286D">
    <w:name w:val="E7E8AFDCC08D4D0AA0B29CCAB276286D"/>
    <w:rsid w:val="00F35BAF"/>
  </w:style>
  <w:style w:type="paragraph" w:customStyle="1" w:styleId="4A59B89E8C58478C93C869A0FA5BAA68">
    <w:name w:val="4A59B89E8C58478C93C869A0FA5BAA68"/>
    <w:rsid w:val="00F35BAF"/>
  </w:style>
  <w:style w:type="paragraph" w:customStyle="1" w:styleId="AB92B8BDF6A843D990BB3F0DA6E4D797">
    <w:name w:val="AB92B8BDF6A843D990BB3F0DA6E4D797"/>
    <w:rsid w:val="00F35BAF"/>
  </w:style>
  <w:style w:type="paragraph" w:customStyle="1" w:styleId="00D703724ADB47818303B4511BE6B70F">
    <w:name w:val="00D703724ADB47818303B4511BE6B70F"/>
    <w:rsid w:val="00F35BAF"/>
  </w:style>
  <w:style w:type="paragraph" w:customStyle="1" w:styleId="9D9B8B15AA794356A1C2AC89E3575F9A">
    <w:name w:val="9D9B8B15AA794356A1C2AC89E3575F9A"/>
    <w:rsid w:val="00F35BAF"/>
  </w:style>
  <w:style w:type="paragraph" w:customStyle="1" w:styleId="5DF1E804AFAB452E913FEF1771CF196A">
    <w:name w:val="5DF1E804AFAB452E913FEF1771CF196A"/>
    <w:rsid w:val="00F35BAF"/>
  </w:style>
  <w:style w:type="paragraph" w:customStyle="1" w:styleId="51E594B43B954CD7A1F4B7AE48DEACAF">
    <w:name w:val="51E594B43B954CD7A1F4B7AE48DEACAF"/>
    <w:rsid w:val="00F35BAF"/>
  </w:style>
  <w:style w:type="paragraph" w:customStyle="1" w:styleId="BCF9DB94897C47CAA70A6CBCB96F0547">
    <w:name w:val="BCF9DB94897C47CAA70A6CBCB96F0547"/>
    <w:rsid w:val="00F35BAF"/>
  </w:style>
  <w:style w:type="paragraph" w:customStyle="1" w:styleId="7A6F515C962848C7A28B33CD2A36EDB2">
    <w:name w:val="7A6F515C962848C7A28B33CD2A36EDB2"/>
    <w:rsid w:val="00F35BAF"/>
  </w:style>
  <w:style w:type="paragraph" w:customStyle="1" w:styleId="4F003029700A466CADB1E89FA5339D70">
    <w:name w:val="4F003029700A466CADB1E89FA5339D70"/>
    <w:rsid w:val="00F35BAF"/>
  </w:style>
  <w:style w:type="paragraph" w:customStyle="1" w:styleId="DAF9125CC6344ABBA6E794036E752BE9">
    <w:name w:val="DAF9125CC6344ABBA6E794036E752BE9"/>
    <w:rsid w:val="006027D9"/>
  </w:style>
  <w:style w:type="paragraph" w:customStyle="1" w:styleId="ABDDC795AAC045CFAFDDEC7D90A00070">
    <w:name w:val="ABDDC795AAC045CFAFDDEC7D90A00070"/>
    <w:rsid w:val="006027D9"/>
  </w:style>
  <w:style w:type="paragraph" w:customStyle="1" w:styleId="3FAA74DC2DBB4514B95CFF2637DB2F87">
    <w:name w:val="3FAA74DC2DBB4514B95CFF2637DB2F87"/>
    <w:rsid w:val="006027D9"/>
  </w:style>
  <w:style w:type="paragraph" w:customStyle="1" w:styleId="FA03FAA98A3A44ACAE048344EBCC5779">
    <w:name w:val="FA03FAA98A3A44ACAE048344EBCC5779"/>
    <w:rsid w:val="006027D9"/>
  </w:style>
  <w:style w:type="paragraph" w:customStyle="1" w:styleId="E995D3FDB234481491461FC9CE2EDCC6">
    <w:name w:val="E995D3FDB234481491461FC9CE2EDCC6"/>
    <w:rsid w:val="006027D9"/>
  </w:style>
  <w:style w:type="paragraph" w:customStyle="1" w:styleId="EC9210037B1D4B52B982BC916876D5D1">
    <w:name w:val="EC9210037B1D4B52B982BC916876D5D1"/>
    <w:rsid w:val="006027D9"/>
  </w:style>
  <w:style w:type="paragraph" w:customStyle="1" w:styleId="FFB3F6571B914B3D92E5DE49F066AA10">
    <w:name w:val="FFB3F6571B914B3D92E5DE49F066AA10"/>
    <w:rsid w:val="004C0903"/>
    <w:rPr>
      <w:lang w:eastAsia="de-DE"/>
    </w:rPr>
  </w:style>
  <w:style w:type="paragraph" w:customStyle="1" w:styleId="111DC1D3534C4F86AC486AAFB88EB8AE">
    <w:name w:val="111DC1D3534C4F86AC486AAFB88EB8AE"/>
    <w:rsid w:val="004C0903"/>
    <w:rPr>
      <w:lang w:eastAsia="de-DE"/>
    </w:rPr>
  </w:style>
  <w:style w:type="paragraph" w:customStyle="1" w:styleId="6E1D9A3538DB4E35BEFED7257052959E">
    <w:name w:val="6E1D9A3538DB4E35BEFED7257052959E"/>
    <w:rsid w:val="004C0903"/>
    <w:rPr>
      <w:lang w:eastAsia="de-DE"/>
    </w:rPr>
  </w:style>
  <w:style w:type="paragraph" w:customStyle="1" w:styleId="7130B57830434CD2BB50003CD385AD4A">
    <w:name w:val="7130B57830434CD2BB50003CD385AD4A"/>
    <w:rsid w:val="004C0903"/>
    <w:rPr>
      <w:lang w:eastAsia="de-DE"/>
    </w:rPr>
  </w:style>
  <w:style w:type="paragraph" w:customStyle="1" w:styleId="FEAE3044DAC9410BBFB012B1E1DB343A">
    <w:name w:val="FEAE3044DAC9410BBFB012B1E1DB343A"/>
    <w:rsid w:val="004C0903"/>
    <w:rPr>
      <w:lang w:eastAsia="de-DE"/>
    </w:rPr>
  </w:style>
  <w:style w:type="paragraph" w:customStyle="1" w:styleId="5751D29F50E5403F9B2BCC0457F0327A">
    <w:name w:val="5751D29F50E5403F9B2BCC0457F0327A"/>
    <w:rsid w:val="004C0903"/>
    <w:rPr>
      <w:lang w:eastAsia="de-DE"/>
    </w:rPr>
  </w:style>
  <w:style w:type="paragraph" w:customStyle="1" w:styleId="08D4BC0823BE42259C961AB839914FA0">
    <w:name w:val="08D4BC0823BE42259C961AB839914FA0"/>
    <w:rsid w:val="004C0903"/>
    <w:rPr>
      <w:lang w:eastAsia="de-DE"/>
    </w:rPr>
  </w:style>
  <w:style w:type="paragraph" w:customStyle="1" w:styleId="CF4FCD9C36564A3B977C426BA495544C">
    <w:name w:val="CF4FCD9C36564A3B977C426BA495544C"/>
    <w:rsid w:val="00E1611B"/>
    <w:rPr>
      <w:lang w:eastAsia="de-DE"/>
    </w:rPr>
  </w:style>
  <w:style w:type="paragraph" w:customStyle="1" w:styleId="45FCE221F748477593A872D79845BB33">
    <w:name w:val="45FCE221F748477593A872D79845BB33"/>
    <w:rsid w:val="00E1611B"/>
    <w:rPr>
      <w:lang w:eastAsia="de-DE"/>
    </w:rPr>
  </w:style>
  <w:style w:type="paragraph" w:customStyle="1" w:styleId="4546DC3ABB464282B826B5EDB795E615">
    <w:name w:val="4546DC3ABB464282B826B5EDB795E615"/>
    <w:rsid w:val="00E1611B"/>
    <w:rPr>
      <w:lang w:eastAsia="de-DE"/>
    </w:rPr>
  </w:style>
  <w:style w:type="paragraph" w:customStyle="1" w:styleId="41E0C72819F340CC8BA1FC26FB0B2DA0">
    <w:name w:val="41E0C72819F340CC8BA1FC26FB0B2DA0"/>
    <w:rsid w:val="00E1611B"/>
    <w:rPr>
      <w:lang w:eastAsia="de-DE"/>
    </w:rPr>
  </w:style>
  <w:style w:type="paragraph" w:customStyle="1" w:styleId="D040F0E72C6F4ADA8900CCEF9CB82CFD">
    <w:name w:val="D040F0E72C6F4ADA8900CCEF9CB82CFD"/>
    <w:rsid w:val="00E1611B"/>
    <w:rPr>
      <w:lang w:eastAsia="de-DE"/>
    </w:rPr>
  </w:style>
  <w:style w:type="paragraph" w:customStyle="1" w:styleId="44F1C5593BFC4A849FE157FEDBE4BEC4">
    <w:name w:val="44F1C5593BFC4A849FE157FEDBE4BEC4"/>
    <w:rsid w:val="00E1611B"/>
    <w:rPr>
      <w:lang w:eastAsia="de-DE"/>
    </w:rPr>
  </w:style>
  <w:style w:type="paragraph" w:customStyle="1" w:styleId="4886EEC0C7A9410DACA7A173BB9DC9C6">
    <w:name w:val="4886EEC0C7A9410DACA7A173BB9DC9C6"/>
    <w:rsid w:val="00E1611B"/>
    <w:rPr>
      <w:lang w:eastAsia="de-DE"/>
    </w:rPr>
  </w:style>
  <w:style w:type="paragraph" w:customStyle="1" w:styleId="B8BA84F38BAA4DEABDFDBEEF7CCF8F3D">
    <w:name w:val="B8BA84F38BAA4DEABDFDBEEF7CCF8F3D"/>
    <w:rsid w:val="00E1611B"/>
    <w:rPr>
      <w:lang w:eastAsia="de-DE"/>
    </w:rPr>
  </w:style>
  <w:style w:type="paragraph" w:customStyle="1" w:styleId="1952CD84E8BA4EE1B815B9FBFC794911">
    <w:name w:val="1952CD84E8BA4EE1B815B9FBFC794911"/>
    <w:rsid w:val="00E1611B"/>
    <w:rPr>
      <w:lang w:eastAsia="de-DE"/>
    </w:rPr>
  </w:style>
  <w:style w:type="paragraph" w:customStyle="1" w:styleId="195BEAD7B712497CAAF41D065C8A59D1">
    <w:name w:val="195BEAD7B712497CAAF41D065C8A59D1"/>
    <w:rsid w:val="00E1611B"/>
    <w:rPr>
      <w:lang w:eastAsia="de-DE"/>
    </w:rPr>
  </w:style>
  <w:style w:type="paragraph" w:customStyle="1" w:styleId="9A9C3F6DFB7D4CAEA91DB0947E86456F">
    <w:name w:val="9A9C3F6DFB7D4CAEA91DB0947E86456F"/>
    <w:rsid w:val="00E1611B"/>
    <w:rPr>
      <w:lang w:eastAsia="de-DE"/>
    </w:rPr>
  </w:style>
  <w:style w:type="paragraph" w:customStyle="1" w:styleId="AEDE62951A2A4EE4BD4A127BA491F8B5">
    <w:name w:val="AEDE62951A2A4EE4BD4A127BA491F8B5"/>
    <w:rsid w:val="00E1611B"/>
    <w:rPr>
      <w:lang w:eastAsia="de-DE"/>
    </w:rPr>
  </w:style>
  <w:style w:type="paragraph" w:customStyle="1" w:styleId="3D79E014115E487AB22383E1CC41091A">
    <w:name w:val="3D79E014115E487AB22383E1CC41091A"/>
    <w:rsid w:val="00E1611B"/>
    <w:rPr>
      <w:lang w:eastAsia="de-DE"/>
    </w:rPr>
  </w:style>
  <w:style w:type="paragraph" w:customStyle="1" w:styleId="0FC32F2517C045AEAFABFB971E6DC8A2">
    <w:name w:val="0FC32F2517C045AEAFABFB971E6DC8A2"/>
    <w:rsid w:val="00E1611B"/>
    <w:rPr>
      <w:lang w:eastAsia="de-DE"/>
    </w:rPr>
  </w:style>
  <w:style w:type="paragraph" w:customStyle="1" w:styleId="544F169D14EA4CEAB00935A3FCA59D22">
    <w:name w:val="544F169D14EA4CEAB00935A3FCA59D22"/>
    <w:rsid w:val="00E1611B"/>
    <w:rPr>
      <w:lang w:eastAsia="de-DE"/>
    </w:rPr>
  </w:style>
  <w:style w:type="paragraph" w:customStyle="1" w:styleId="44C2563E17BD47FB9B6AB233132207EC">
    <w:name w:val="44C2563E17BD47FB9B6AB233132207EC"/>
    <w:rsid w:val="00E1611B"/>
    <w:rPr>
      <w:lang w:eastAsia="de-DE"/>
    </w:rPr>
  </w:style>
  <w:style w:type="paragraph" w:customStyle="1" w:styleId="23C79DC6F71743E2A6C5DEFE817BC546">
    <w:name w:val="23C79DC6F71743E2A6C5DEFE817BC546"/>
    <w:rsid w:val="00E1611B"/>
    <w:rPr>
      <w:lang w:eastAsia="de-DE"/>
    </w:rPr>
  </w:style>
  <w:style w:type="paragraph" w:customStyle="1" w:styleId="08BC0B8758D2453E9EF476171BF20AA3">
    <w:name w:val="08BC0B8758D2453E9EF476171BF20AA3"/>
    <w:rsid w:val="00E1611B"/>
    <w:rPr>
      <w:lang w:eastAsia="de-DE"/>
    </w:rPr>
  </w:style>
  <w:style w:type="paragraph" w:customStyle="1" w:styleId="69BD21EFF84A4A81B6B1F99C744B3946">
    <w:name w:val="69BD21EFF84A4A81B6B1F99C744B3946"/>
    <w:rsid w:val="00E1611B"/>
    <w:rPr>
      <w:lang w:eastAsia="de-DE"/>
    </w:rPr>
  </w:style>
  <w:style w:type="paragraph" w:customStyle="1" w:styleId="4E41A7F3237748F491E2CB600DDB9280">
    <w:name w:val="4E41A7F3237748F491E2CB600DDB9280"/>
    <w:rsid w:val="00E1611B"/>
    <w:rPr>
      <w:lang w:eastAsia="de-DE"/>
    </w:rPr>
  </w:style>
  <w:style w:type="paragraph" w:customStyle="1" w:styleId="89A1A765D0FE4F3686B6651B3B4F9BC1">
    <w:name w:val="89A1A765D0FE4F3686B6651B3B4F9BC1"/>
    <w:rsid w:val="00E1611B"/>
    <w:rPr>
      <w:lang w:eastAsia="de-DE"/>
    </w:rPr>
  </w:style>
  <w:style w:type="paragraph" w:customStyle="1" w:styleId="734541CEA9244352968A0D77CB7F7CD0">
    <w:name w:val="734541CEA9244352968A0D77CB7F7CD0"/>
    <w:rsid w:val="00E1611B"/>
    <w:rPr>
      <w:lang w:eastAsia="de-DE"/>
    </w:rPr>
  </w:style>
  <w:style w:type="paragraph" w:customStyle="1" w:styleId="7A2E08B9E6C546618DADEF3463A759AB">
    <w:name w:val="7A2E08B9E6C546618DADEF3463A759AB"/>
    <w:rsid w:val="00E1611B"/>
    <w:rPr>
      <w:lang w:eastAsia="de-DE"/>
    </w:rPr>
  </w:style>
  <w:style w:type="paragraph" w:customStyle="1" w:styleId="00CD74DBFA3A48379286A4BDDAB0490D">
    <w:name w:val="00CD74DBFA3A48379286A4BDDAB0490D"/>
    <w:rsid w:val="00913446"/>
  </w:style>
  <w:style w:type="paragraph" w:customStyle="1" w:styleId="05F7ED60A6224F9CB004700A003E6B06">
    <w:name w:val="05F7ED60A6224F9CB004700A003E6B06"/>
    <w:rsid w:val="00913446"/>
  </w:style>
  <w:style w:type="paragraph" w:customStyle="1" w:styleId="174F6B74E556447487B9E6612AB4C117">
    <w:name w:val="174F6B74E556447487B9E6612AB4C117"/>
    <w:rsid w:val="00913446"/>
  </w:style>
  <w:style w:type="paragraph" w:customStyle="1" w:styleId="DA50F9618EFC4BCE955448C976CF21D2">
    <w:name w:val="DA50F9618EFC4BCE955448C976CF21D2"/>
    <w:rsid w:val="00913446"/>
  </w:style>
  <w:style w:type="paragraph" w:customStyle="1" w:styleId="188EEF5F78B14BB7811DCE8216440616">
    <w:name w:val="188EEF5F78B14BB7811DCE8216440616"/>
    <w:rsid w:val="00913446"/>
  </w:style>
  <w:style w:type="paragraph" w:customStyle="1" w:styleId="ABFC70D0CDD847E5A2AB49B7E503350B">
    <w:name w:val="ABFC70D0CDD847E5A2AB49B7E503350B"/>
    <w:rsid w:val="00913446"/>
  </w:style>
  <w:style w:type="paragraph" w:customStyle="1" w:styleId="348CA6DC36D74D978D5977C368AA9C2C">
    <w:name w:val="348CA6DC36D74D978D5977C368AA9C2C"/>
    <w:rsid w:val="002A6BC4"/>
    <w:rPr>
      <w:lang w:eastAsia="de-DE"/>
    </w:rPr>
  </w:style>
  <w:style w:type="paragraph" w:customStyle="1" w:styleId="45BAC270EA2846EEBF1BB0A98D49C18A">
    <w:name w:val="45BAC270EA2846EEBF1BB0A98D49C18A"/>
    <w:rsid w:val="002A6BC4"/>
    <w:rPr>
      <w:lang w:eastAsia="de-DE"/>
    </w:rPr>
  </w:style>
  <w:style w:type="paragraph" w:customStyle="1" w:styleId="4B4BEA0A82614A1EBC2F7B95978261A1">
    <w:name w:val="4B4BEA0A82614A1EBC2F7B95978261A1"/>
    <w:rsid w:val="00340914"/>
    <w:rPr>
      <w:lang w:eastAsia="de-DE"/>
    </w:rPr>
  </w:style>
  <w:style w:type="paragraph" w:customStyle="1" w:styleId="D936982264744C4BA437A74AE7BA63E9">
    <w:name w:val="D936982264744C4BA437A74AE7BA63E9"/>
    <w:rsid w:val="00340914"/>
    <w:rPr>
      <w:lang w:eastAsia="de-DE"/>
    </w:rPr>
  </w:style>
  <w:style w:type="paragraph" w:customStyle="1" w:styleId="CF70532AE904421D93B8A973E0644126">
    <w:name w:val="CF70532AE904421D93B8A973E0644126"/>
    <w:rsid w:val="00340914"/>
    <w:rPr>
      <w:lang w:eastAsia="de-DE"/>
    </w:rPr>
  </w:style>
  <w:style w:type="paragraph" w:customStyle="1" w:styleId="B2D69236188E47FF9FB7CB141C3C4E20">
    <w:name w:val="B2D69236188E47FF9FB7CB141C3C4E20"/>
    <w:rsid w:val="00340914"/>
    <w:rPr>
      <w:lang w:eastAsia="de-DE"/>
    </w:rPr>
  </w:style>
  <w:style w:type="paragraph" w:customStyle="1" w:styleId="4C88CD718F4E44E2AC64CFE5D2723A1C">
    <w:name w:val="4C88CD718F4E44E2AC64CFE5D2723A1C"/>
    <w:rsid w:val="00340914"/>
    <w:rPr>
      <w:lang w:eastAsia="de-DE"/>
    </w:rPr>
  </w:style>
  <w:style w:type="paragraph" w:customStyle="1" w:styleId="2A8434E1BFE34297971D790474711440">
    <w:name w:val="2A8434E1BFE34297971D790474711440"/>
    <w:rsid w:val="00340914"/>
    <w:rPr>
      <w:lang w:eastAsia="de-DE"/>
    </w:rPr>
  </w:style>
  <w:style w:type="paragraph" w:customStyle="1" w:styleId="8CB6B994CAF94F22AC761EDEEF5B598F">
    <w:name w:val="8CB6B994CAF94F22AC761EDEEF5B598F"/>
    <w:rsid w:val="00340914"/>
    <w:rPr>
      <w:lang w:eastAsia="de-DE"/>
    </w:rPr>
  </w:style>
  <w:style w:type="paragraph" w:customStyle="1" w:styleId="9852D94510D849DAAED6C025B1657884">
    <w:name w:val="9852D94510D849DAAED6C025B1657884"/>
    <w:rsid w:val="00340914"/>
    <w:rPr>
      <w:lang w:eastAsia="de-DE"/>
    </w:rPr>
  </w:style>
  <w:style w:type="paragraph" w:customStyle="1" w:styleId="BCFD3878CE144B7D9B4E4663D8D3B383">
    <w:name w:val="BCFD3878CE144B7D9B4E4663D8D3B383"/>
    <w:rsid w:val="00BE392A"/>
    <w:rPr>
      <w:lang w:eastAsia="de-DE"/>
    </w:rPr>
  </w:style>
  <w:style w:type="paragraph" w:customStyle="1" w:styleId="D08ADDCD2F564D368E054B98D42EE131">
    <w:name w:val="D08ADDCD2F564D368E054B98D42EE131"/>
    <w:rsid w:val="00BE392A"/>
    <w:rPr>
      <w:lang w:eastAsia="de-DE"/>
    </w:rPr>
  </w:style>
  <w:style w:type="paragraph" w:customStyle="1" w:styleId="5DF56E24801844C18CFB8B7832FE5E09">
    <w:name w:val="5DF56E24801844C18CFB8B7832FE5E09"/>
    <w:rsid w:val="00BE392A"/>
    <w:rPr>
      <w:lang w:eastAsia="de-DE"/>
    </w:rPr>
  </w:style>
  <w:style w:type="paragraph" w:customStyle="1" w:styleId="F3D35F1D2EA44B8097F51DE176AC11C8">
    <w:name w:val="F3D35F1D2EA44B8097F51DE176AC11C8"/>
    <w:rsid w:val="00BE392A"/>
    <w:rPr>
      <w:lang w:eastAsia="de-DE"/>
    </w:rPr>
  </w:style>
  <w:style w:type="paragraph" w:customStyle="1" w:styleId="A242D5A579D54B94BB968B301CFED4EC">
    <w:name w:val="A242D5A579D54B94BB968B301CFED4EC"/>
    <w:rsid w:val="004B5F39"/>
    <w:rPr>
      <w:lang w:eastAsia="de-DE"/>
    </w:rPr>
  </w:style>
  <w:style w:type="paragraph" w:customStyle="1" w:styleId="EFBEB970C9404435AAD5AE9E991A0DA5">
    <w:name w:val="EFBEB970C9404435AAD5AE9E991A0DA5"/>
    <w:rsid w:val="00630929"/>
    <w:rPr>
      <w:lang w:eastAsia="de-DE"/>
    </w:rPr>
  </w:style>
  <w:style w:type="paragraph" w:customStyle="1" w:styleId="434C44CB62704DDAAAE30C153ACB8D44">
    <w:name w:val="434C44CB62704DDAAAE30C153ACB8D44"/>
    <w:rsid w:val="00630929"/>
    <w:rPr>
      <w:lang w:eastAsia="de-DE"/>
    </w:rPr>
  </w:style>
  <w:style w:type="paragraph" w:customStyle="1" w:styleId="105A1215BD4C4707BD0145DBBC89DE4C">
    <w:name w:val="105A1215BD4C4707BD0145DBBC89DE4C"/>
    <w:rsid w:val="00630929"/>
    <w:rPr>
      <w:lang w:eastAsia="de-DE"/>
    </w:rPr>
  </w:style>
  <w:style w:type="paragraph" w:customStyle="1" w:styleId="D8B1B8386BB1459FA04834CB9B65BAAE">
    <w:name w:val="D8B1B8386BB1459FA04834CB9B65BAAE"/>
    <w:rsid w:val="00630929"/>
    <w:rPr>
      <w:lang w:eastAsia="de-DE"/>
    </w:rPr>
  </w:style>
  <w:style w:type="paragraph" w:customStyle="1" w:styleId="A6CA4FA071D146FB8FD6C7BAA5F9A244">
    <w:name w:val="A6CA4FA071D146FB8FD6C7BAA5F9A244"/>
    <w:rsid w:val="008D0A23"/>
    <w:rPr>
      <w:lang w:eastAsia="de-DE"/>
    </w:rPr>
  </w:style>
  <w:style w:type="paragraph" w:customStyle="1" w:styleId="62E64A33CB874EA38BBE8F7D45C1BEE9">
    <w:name w:val="62E64A33CB874EA38BBE8F7D45C1BEE9"/>
    <w:rsid w:val="005B1967"/>
    <w:rPr>
      <w:lang w:eastAsia="de-DE"/>
    </w:rPr>
  </w:style>
  <w:style w:type="paragraph" w:customStyle="1" w:styleId="B57E4ABDCD604DB3935C1FFB6E0D8B06">
    <w:name w:val="B57E4ABDCD604DB3935C1FFB6E0D8B06"/>
    <w:rsid w:val="00244918"/>
  </w:style>
  <w:style w:type="paragraph" w:customStyle="1" w:styleId="74ED874396664A72BD3FE846D93C9160">
    <w:name w:val="74ED874396664A72BD3FE846D93C9160"/>
    <w:rsid w:val="00244918"/>
  </w:style>
  <w:style w:type="paragraph" w:customStyle="1" w:styleId="A1066C405D864D25A8A595A6B7A10580">
    <w:name w:val="A1066C405D864D25A8A595A6B7A10580"/>
    <w:rsid w:val="00822012"/>
    <w:rPr>
      <w:lang w:eastAsia="de-DE"/>
    </w:rPr>
  </w:style>
  <w:style w:type="paragraph" w:customStyle="1" w:styleId="767CB9D20BDD404C87AD3241588CF603">
    <w:name w:val="767CB9D20BDD404C87AD3241588CF603"/>
    <w:rsid w:val="00822012"/>
    <w:rPr>
      <w:lang w:eastAsia="de-DE"/>
    </w:rPr>
  </w:style>
  <w:style w:type="paragraph" w:customStyle="1" w:styleId="41A55EBA50F144BFB37D43E2A9676CEC">
    <w:name w:val="41A55EBA50F144BFB37D43E2A9676CEC"/>
    <w:rsid w:val="00822012"/>
    <w:rPr>
      <w:lang w:eastAsia="de-DE"/>
    </w:rPr>
  </w:style>
  <w:style w:type="paragraph" w:customStyle="1" w:styleId="1DA0E7AAFC05410CB51E5F0E682B8063">
    <w:name w:val="1DA0E7AAFC05410CB51E5F0E682B8063"/>
    <w:rsid w:val="00822012"/>
    <w:rPr>
      <w:lang w:eastAsia="de-DE"/>
    </w:rPr>
  </w:style>
  <w:style w:type="paragraph" w:customStyle="1" w:styleId="89AA524771004B66880B1C1C14481EE0">
    <w:name w:val="89AA524771004B66880B1C1C14481EE0"/>
    <w:rsid w:val="00822012"/>
    <w:rPr>
      <w:lang w:eastAsia="de-DE"/>
    </w:rPr>
  </w:style>
  <w:style w:type="paragraph" w:customStyle="1" w:styleId="A6C2AF0B3E4442148310336AB827234C">
    <w:name w:val="A6C2AF0B3E4442148310336AB827234C"/>
    <w:rsid w:val="00772FDD"/>
  </w:style>
  <w:style w:type="paragraph" w:customStyle="1" w:styleId="285487A7CF014318ACF7EAAA5E8AAA90">
    <w:name w:val="285487A7CF014318ACF7EAAA5E8AAA90"/>
    <w:rsid w:val="00772FDD"/>
  </w:style>
  <w:style w:type="paragraph" w:customStyle="1" w:styleId="A81025F55A21491AB23897B53B5FB5CC">
    <w:name w:val="A81025F55A21491AB23897B53B5FB5CC"/>
    <w:rsid w:val="007D6DF3"/>
  </w:style>
  <w:style w:type="paragraph" w:customStyle="1" w:styleId="F02B338713884A2FB9181719CA1903E8">
    <w:name w:val="F02B338713884A2FB9181719CA1903E8"/>
    <w:rsid w:val="00D91FC2"/>
  </w:style>
  <w:style w:type="paragraph" w:customStyle="1" w:styleId="FA693374704E4531A4BBF74CC175E3C3">
    <w:name w:val="FA693374704E4531A4BBF74CC175E3C3"/>
    <w:rsid w:val="00BA1844"/>
    <w:rPr>
      <w:lang w:eastAsia="de-DE"/>
    </w:rPr>
  </w:style>
  <w:style w:type="paragraph" w:customStyle="1" w:styleId="71919AF58A15487388294CF152D5E51E">
    <w:name w:val="71919AF58A15487388294CF152D5E51E"/>
    <w:rsid w:val="00BA1844"/>
    <w:rPr>
      <w:lang w:eastAsia="de-DE"/>
    </w:rPr>
  </w:style>
  <w:style w:type="paragraph" w:customStyle="1" w:styleId="972007CF50134EDA8E617CA82F2B3940">
    <w:name w:val="972007CF50134EDA8E617CA82F2B3940"/>
    <w:rsid w:val="001D50D8"/>
    <w:rPr>
      <w:lang w:eastAsia="de-DE"/>
    </w:rPr>
  </w:style>
  <w:style w:type="paragraph" w:customStyle="1" w:styleId="B692A60271D9498483AEDF76B14A3297">
    <w:name w:val="B692A60271D9498483AEDF76B14A3297"/>
    <w:rsid w:val="001D50D8"/>
    <w:rPr>
      <w:lang w:eastAsia="de-DE"/>
    </w:rPr>
  </w:style>
  <w:style w:type="paragraph" w:customStyle="1" w:styleId="0652C39279084C47AD820F24242B99A7">
    <w:name w:val="0652C39279084C47AD820F24242B99A7"/>
    <w:rsid w:val="001D50D8"/>
    <w:rPr>
      <w:lang w:eastAsia="de-DE"/>
    </w:rPr>
  </w:style>
  <w:style w:type="paragraph" w:customStyle="1" w:styleId="850614187A594E84A86C580D4490EC23">
    <w:name w:val="850614187A594E84A86C580D4490EC23"/>
    <w:rsid w:val="00E91B92"/>
    <w:rPr>
      <w:lang w:eastAsia="de-DE"/>
    </w:rPr>
  </w:style>
  <w:style w:type="paragraph" w:customStyle="1" w:styleId="F6D7950E211E44EFA8784944051D281A">
    <w:name w:val="F6D7950E211E44EFA8784944051D281A"/>
    <w:rsid w:val="000A53FE"/>
    <w:rPr>
      <w:lang w:eastAsia="de-DE"/>
    </w:rPr>
  </w:style>
  <w:style w:type="paragraph" w:customStyle="1" w:styleId="973D51E885E94035B5C6F6FB25998A4F">
    <w:name w:val="973D51E885E94035B5C6F6FB25998A4F"/>
    <w:rsid w:val="000A53FE"/>
    <w:rPr>
      <w:lang w:eastAsia="de-DE"/>
    </w:rPr>
  </w:style>
  <w:style w:type="paragraph" w:customStyle="1" w:styleId="8E38501B05CB49A3AA3A717B678304FF">
    <w:name w:val="8E38501B05CB49A3AA3A717B678304FF"/>
    <w:rsid w:val="000A53FE"/>
    <w:rPr>
      <w:lang w:eastAsia="de-DE"/>
    </w:rPr>
  </w:style>
  <w:style w:type="paragraph" w:customStyle="1" w:styleId="D9A29DD895E647A3A98D1A14C811E75A">
    <w:name w:val="D9A29DD895E647A3A98D1A14C811E75A"/>
    <w:rsid w:val="00865115"/>
    <w:rPr>
      <w:lang w:eastAsia="de-DE"/>
    </w:rPr>
  </w:style>
  <w:style w:type="paragraph" w:customStyle="1" w:styleId="F6FFF4EF03EA4FD7A106058AD6C88B9A">
    <w:name w:val="F6FFF4EF03EA4FD7A106058AD6C88B9A"/>
    <w:rsid w:val="00865115"/>
    <w:rPr>
      <w:lang w:eastAsia="de-DE"/>
    </w:rPr>
  </w:style>
  <w:style w:type="paragraph" w:customStyle="1" w:styleId="CCB9DEFEB1A54796B086F5257B3509E0">
    <w:name w:val="CCB9DEFEB1A54796B086F5257B3509E0"/>
    <w:rsid w:val="00865115"/>
    <w:rPr>
      <w:lang w:eastAsia="de-DE"/>
    </w:rPr>
  </w:style>
  <w:style w:type="paragraph" w:customStyle="1" w:styleId="AA2BE8299F4F4A6E9BF3043212396AC4">
    <w:name w:val="AA2BE8299F4F4A6E9BF3043212396AC4"/>
    <w:rsid w:val="0009551E"/>
  </w:style>
  <w:style w:type="paragraph" w:customStyle="1" w:styleId="31005D1BCD4E4840B2A19C709CB5BD20">
    <w:name w:val="31005D1BCD4E4840B2A19C709CB5BD20"/>
    <w:rsid w:val="0009551E"/>
  </w:style>
  <w:style w:type="paragraph" w:customStyle="1" w:styleId="281A0FC6EA7B4A8E8BD355BB8E3407B8">
    <w:name w:val="281A0FC6EA7B4A8E8BD355BB8E3407B8"/>
    <w:rsid w:val="0009551E"/>
  </w:style>
  <w:style w:type="paragraph" w:customStyle="1" w:styleId="39932A54433D44FC800A65C283E5E763">
    <w:name w:val="39932A54433D44FC800A65C283E5E763"/>
    <w:rsid w:val="0009551E"/>
  </w:style>
  <w:style w:type="paragraph" w:customStyle="1" w:styleId="13876484BCE24793A8D32C9FC3AC8C12">
    <w:name w:val="13876484BCE24793A8D32C9FC3AC8C12"/>
    <w:rsid w:val="0009551E"/>
  </w:style>
  <w:style w:type="paragraph" w:customStyle="1" w:styleId="F0E46D534D1949048ACADCE648386ED2">
    <w:name w:val="F0E46D534D1949048ACADCE648386ED2"/>
    <w:rsid w:val="0009551E"/>
  </w:style>
  <w:style w:type="paragraph" w:customStyle="1" w:styleId="986A910CCF774431A0E846A01EE79624">
    <w:name w:val="986A910CCF774431A0E846A01EE79624"/>
    <w:rsid w:val="0009551E"/>
  </w:style>
  <w:style w:type="paragraph" w:customStyle="1" w:styleId="7891A7C79FB54721B3BCA7F9FE9B28FB">
    <w:name w:val="7891A7C79FB54721B3BCA7F9FE9B28FB"/>
    <w:rsid w:val="0009551E"/>
  </w:style>
  <w:style w:type="paragraph" w:customStyle="1" w:styleId="CEAAA107070D4150B8792F1B38F759D2">
    <w:name w:val="CEAAA107070D4150B8792F1B38F759D2"/>
    <w:rsid w:val="0009551E"/>
  </w:style>
  <w:style w:type="paragraph" w:customStyle="1" w:styleId="0B6ED5B06EBF4BCFA6F82B4FBC5A46D0">
    <w:name w:val="0B6ED5B06EBF4BCFA6F82B4FBC5A46D0"/>
    <w:rsid w:val="0009551E"/>
  </w:style>
  <w:style w:type="paragraph" w:customStyle="1" w:styleId="A92144C2F62F44C4BFA5B9C00EE7E13F">
    <w:name w:val="A92144C2F62F44C4BFA5B9C00EE7E13F"/>
    <w:rsid w:val="0009551E"/>
  </w:style>
  <w:style w:type="paragraph" w:customStyle="1" w:styleId="ADBE2AAAAAD745C5A7535E8D9BD3649F">
    <w:name w:val="ADBE2AAAAAD745C5A7535E8D9BD3649F"/>
    <w:rsid w:val="0009551E"/>
  </w:style>
  <w:style w:type="paragraph" w:customStyle="1" w:styleId="7E9F8D48742845FEB8B177C90A57710A">
    <w:name w:val="7E9F8D48742845FEB8B177C90A57710A"/>
    <w:rsid w:val="0009551E"/>
  </w:style>
  <w:style w:type="paragraph" w:customStyle="1" w:styleId="DBE311BA4CA940F9890144A707B89CD9">
    <w:name w:val="DBE311BA4CA940F9890144A707B89CD9"/>
    <w:rsid w:val="0009551E"/>
  </w:style>
  <w:style w:type="paragraph" w:customStyle="1" w:styleId="AA1DB23A85E14B5E9049D23ADFD2836E">
    <w:name w:val="AA1DB23A85E14B5E9049D23ADFD2836E"/>
    <w:rsid w:val="0009551E"/>
  </w:style>
  <w:style w:type="paragraph" w:customStyle="1" w:styleId="A31DEC8AEBA84E2DAB3F1B9E62E15183">
    <w:name w:val="A31DEC8AEBA84E2DAB3F1B9E62E15183"/>
    <w:rsid w:val="0009551E"/>
  </w:style>
  <w:style w:type="paragraph" w:customStyle="1" w:styleId="F2A7CA10F0BC4D0A914776691A78FF0A">
    <w:name w:val="F2A7CA10F0BC4D0A914776691A78FF0A"/>
    <w:rsid w:val="0009551E"/>
  </w:style>
  <w:style w:type="paragraph" w:customStyle="1" w:styleId="9F5C12113EE141EC9D4BE21BAC72AD54">
    <w:name w:val="9F5C12113EE141EC9D4BE21BAC72AD54"/>
    <w:rsid w:val="000C3499"/>
    <w:rPr>
      <w:lang w:eastAsia="de-DE"/>
    </w:rPr>
  </w:style>
  <w:style w:type="paragraph" w:customStyle="1" w:styleId="FE43FDA21BEC4C72A496747F4B6B39D8">
    <w:name w:val="FE43FDA21BEC4C72A496747F4B6B39D8"/>
    <w:rsid w:val="000C3499"/>
    <w:rPr>
      <w:lang w:eastAsia="de-DE"/>
    </w:rPr>
  </w:style>
  <w:style w:type="paragraph" w:customStyle="1" w:styleId="561EEE8D70454C558C55FBFE87A0D06E">
    <w:name w:val="561EEE8D70454C558C55FBFE87A0D06E"/>
    <w:rsid w:val="000C3499"/>
    <w:rPr>
      <w:lang w:eastAsia="de-DE"/>
    </w:rPr>
  </w:style>
  <w:style w:type="paragraph" w:customStyle="1" w:styleId="FB241F63FB194BB2A70AB1BD4C2B5496">
    <w:name w:val="FB241F63FB194BB2A70AB1BD4C2B5496"/>
    <w:rsid w:val="000C3499"/>
    <w:rPr>
      <w:lang w:eastAsia="de-DE"/>
    </w:rPr>
  </w:style>
  <w:style w:type="paragraph" w:customStyle="1" w:styleId="81337E1BFF9F40CB95A521CAFD188FB7">
    <w:name w:val="81337E1BFF9F40CB95A521CAFD188FB7"/>
    <w:rsid w:val="000C3499"/>
    <w:rPr>
      <w:lang w:eastAsia="de-DE"/>
    </w:rPr>
  </w:style>
  <w:style w:type="paragraph" w:customStyle="1" w:styleId="0EB452A0BE364DA0898562C03699E0D7">
    <w:name w:val="0EB452A0BE364DA0898562C03699E0D7"/>
    <w:rsid w:val="000C3499"/>
    <w:rPr>
      <w:lang w:eastAsia="de-DE"/>
    </w:rPr>
  </w:style>
  <w:style w:type="paragraph" w:customStyle="1" w:styleId="8D51D29461CC40F7B3C98E7AD3EB73F2">
    <w:name w:val="8D51D29461CC40F7B3C98E7AD3EB73F2"/>
    <w:rsid w:val="000C3499"/>
    <w:rPr>
      <w:lang w:eastAsia="de-DE"/>
    </w:rPr>
  </w:style>
  <w:style w:type="paragraph" w:customStyle="1" w:styleId="CC328FA21C6B41A2B59F5F1BF8DB2A9B">
    <w:name w:val="CC328FA21C6B41A2B59F5F1BF8DB2A9B"/>
    <w:rsid w:val="000C3499"/>
    <w:rPr>
      <w:lang w:eastAsia="de-DE"/>
    </w:rPr>
  </w:style>
  <w:style w:type="paragraph" w:customStyle="1" w:styleId="24BE8E6D0D6D43AE96346AEB890B9FA7">
    <w:name w:val="24BE8E6D0D6D43AE96346AEB890B9FA7"/>
    <w:rsid w:val="000C3499"/>
    <w:rPr>
      <w:lang w:eastAsia="de-DE"/>
    </w:rPr>
  </w:style>
  <w:style w:type="paragraph" w:customStyle="1" w:styleId="A94F5210A0FB4F079896BD6DD4DDFB5B">
    <w:name w:val="A94F5210A0FB4F079896BD6DD4DDFB5B"/>
    <w:rsid w:val="000C3499"/>
    <w:rPr>
      <w:lang w:eastAsia="de-DE"/>
    </w:rPr>
  </w:style>
  <w:style w:type="paragraph" w:customStyle="1" w:styleId="F76C0986DE814946833B3CB17E4993E2">
    <w:name w:val="F76C0986DE814946833B3CB17E4993E2"/>
    <w:rsid w:val="000C3499"/>
    <w:rPr>
      <w:lang w:eastAsia="de-DE"/>
    </w:rPr>
  </w:style>
  <w:style w:type="paragraph" w:customStyle="1" w:styleId="5CAB36B3ABFC43269EA3110162B4436A">
    <w:name w:val="5CAB36B3ABFC43269EA3110162B4436A"/>
    <w:rsid w:val="000C3499"/>
    <w:rPr>
      <w:lang w:eastAsia="de-DE"/>
    </w:rPr>
  </w:style>
  <w:style w:type="paragraph" w:customStyle="1" w:styleId="2DD7B8799E30491ABD9EA980020D80C4">
    <w:name w:val="2DD7B8799E30491ABD9EA980020D80C4"/>
    <w:rsid w:val="000C3499"/>
    <w:rPr>
      <w:lang w:eastAsia="de-DE"/>
    </w:rPr>
  </w:style>
  <w:style w:type="paragraph" w:customStyle="1" w:styleId="83FA745B7AD54CE9ABBB59287BDA669F">
    <w:name w:val="83FA745B7AD54CE9ABBB59287BDA669F"/>
    <w:rsid w:val="000C3499"/>
    <w:rPr>
      <w:lang w:eastAsia="de-DE"/>
    </w:rPr>
  </w:style>
  <w:style w:type="paragraph" w:customStyle="1" w:styleId="B5830115B68749CC8C3D9132CBA557C1">
    <w:name w:val="B5830115B68749CC8C3D9132CBA557C1"/>
    <w:rsid w:val="000C3499"/>
    <w:rPr>
      <w:lang w:eastAsia="de-DE"/>
    </w:rPr>
  </w:style>
  <w:style w:type="paragraph" w:customStyle="1" w:styleId="D5C200128025401398855A7844CF8B79">
    <w:name w:val="D5C200128025401398855A7844CF8B79"/>
    <w:rsid w:val="000C3499"/>
    <w:rPr>
      <w:lang w:eastAsia="de-DE"/>
    </w:rPr>
  </w:style>
  <w:style w:type="paragraph" w:customStyle="1" w:styleId="482A979C5BC14134B15150C49F50FAEB">
    <w:name w:val="482A979C5BC14134B15150C49F50FAEB"/>
    <w:rsid w:val="00042BAE"/>
    <w:rPr>
      <w:lang w:eastAsia="de-DE"/>
    </w:rPr>
  </w:style>
  <w:style w:type="paragraph" w:customStyle="1" w:styleId="D13671E7EC11456BB93C5E047AB75E61">
    <w:name w:val="D13671E7EC11456BB93C5E047AB75E61"/>
    <w:rsid w:val="00042BAE"/>
    <w:rPr>
      <w:lang w:eastAsia="de-DE"/>
    </w:rPr>
  </w:style>
  <w:style w:type="paragraph" w:customStyle="1" w:styleId="BBDA6396CC704B039BDF9A08728D7191">
    <w:name w:val="BBDA6396CC704B039BDF9A08728D7191"/>
    <w:rsid w:val="00042BAE"/>
    <w:rPr>
      <w:lang w:eastAsia="de-DE"/>
    </w:rPr>
  </w:style>
  <w:style w:type="paragraph" w:customStyle="1" w:styleId="07D86C1E3FA0485EA4A30DA5CC2A410F">
    <w:name w:val="07D86C1E3FA0485EA4A30DA5CC2A410F"/>
    <w:rsid w:val="00042BAE"/>
    <w:rPr>
      <w:lang w:eastAsia="de-DE"/>
    </w:rPr>
  </w:style>
  <w:style w:type="paragraph" w:customStyle="1" w:styleId="3CE0F4A2F7A44AE48BBE38BFE170193A">
    <w:name w:val="3CE0F4A2F7A44AE48BBE38BFE170193A"/>
    <w:rsid w:val="00042BAE"/>
    <w:rPr>
      <w:lang w:eastAsia="de-DE"/>
    </w:rPr>
  </w:style>
  <w:style w:type="paragraph" w:customStyle="1" w:styleId="363AFEEBED4B40B39E0CFD45FB07773A">
    <w:name w:val="363AFEEBED4B40B39E0CFD45FB07773A"/>
    <w:rsid w:val="00042BAE"/>
    <w:rPr>
      <w:lang w:eastAsia="de-DE"/>
    </w:rPr>
  </w:style>
  <w:style w:type="paragraph" w:customStyle="1" w:styleId="23055FDB336748FD9F638D235B21C529">
    <w:name w:val="23055FDB336748FD9F638D235B21C529"/>
    <w:rsid w:val="00042BAE"/>
    <w:rPr>
      <w:lang w:eastAsia="de-DE"/>
    </w:rPr>
  </w:style>
  <w:style w:type="paragraph" w:customStyle="1" w:styleId="5DAE6DFE753C4F64A4FFC3DBB97CD87A">
    <w:name w:val="5DAE6DFE753C4F64A4FFC3DBB97CD87A"/>
    <w:rsid w:val="00042BAE"/>
    <w:rPr>
      <w:lang w:eastAsia="de-DE"/>
    </w:rPr>
  </w:style>
  <w:style w:type="paragraph" w:customStyle="1" w:styleId="A10F25A8116F4CFFB001EFA379956C4B">
    <w:name w:val="A10F25A8116F4CFFB001EFA379956C4B"/>
    <w:rsid w:val="00CB7FBC"/>
    <w:rPr>
      <w:lang w:eastAsia="de-DE"/>
    </w:rPr>
  </w:style>
  <w:style w:type="paragraph" w:customStyle="1" w:styleId="80F3BFA7FD6E4E58B6FE53876AA75A45">
    <w:name w:val="80F3BFA7FD6E4E58B6FE53876AA75A45"/>
    <w:rsid w:val="00CB7FBC"/>
    <w:rPr>
      <w:lang w:eastAsia="de-DE"/>
    </w:rPr>
  </w:style>
  <w:style w:type="paragraph" w:customStyle="1" w:styleId="AD899A675DB2472BA0E4A9CE2D40F269">
    <w:name w:val="AD899A675DB2472BA0E4A9CE2D40F269"/>
    <w:rsid w:val="00CB7FBC"/>
    <w:rPr>
      <w:lang w:eastAsia="de-DE"/>
    </w:rPr>
  </w:style>
  <w:style w:type="paragraph" w:customStyle="1" w:styleId="55966935F7F246CC8EB63DE1358A3E82">
    <w:name w:val="55966935F7F246CC8EB63DE1358A3E82"/>
    <w:rsid w:val="00CB7FBC"/>
    <w:rPr>
      <w:lang w:eastAsia="de-DE"/>
    </w:rPr>
  </w:style>
  <w:style w:type="paragraph" w:customStyle="1" w:styleId="C1D475FE318D469890DC2953A5BA9E30">
    <w:name w:val="C1D475FE318D469890DC2953A5BA9E30"/>
    <w:rsid w:val="00CB7FBC"/>
    <w:rPr>
      <w:lang w:eastAsia="de-DE"/>
    </w:rPr>
  </w:style>
  <w:style w:type="paragraph" w:customStyle="1" w:styleId="4608B39D84FA4444B6F7586CCABD3002">
    <w:name w:val="4608B39D84FA4444B6F7586CCABD3002"/>
    <w:rsid w:val="00CB7FBC"/>
    <w:rPr>
      <w:lang w:eastAsia="de-DE"/>
    </w:rPr>
  </w:style>
  <w:style w:type="paragraph" w:customStyle="1" w:styleId="207E03F7C59F46B0954E3145E718C45F">
    <w:name w:val="207E03F7C59F46B0954E3145E718C45F"/>
    <w:rsid w:val="00CB7FBC"/>
    <w:rPr>
      <w:lang w:eastAsia="de-DE"/>
    </w:rPr>
  </w:style>
  <w:style w:type="paragraph" w:customStyle="1" w:styleId="9FE048DA62FE47ACBA19B7F050633AFB">
    <w:name w:val="9FE048DA62FE47ACBA19B7F050633AFB"/>
    <w:rsid w:val="00CB7FBC"/>
    <w:rPr>
      <w:lang w:eastAsia="de-DE"/>
    </w:rPr>
  </w:style>
  <w:style w:type="paragraph" w:customStyle="1" w:styleId="24B044374D5D43FCAE6E6C8453221EB5">
    <w:name w:val="24B044374D5D43FCAE6E6C8453221EB5"/>
    <w:rsid w:val="00CB7FBC"/>
    <w:rPr>
      <w:lang w:eastAsia="de-DE"/>
    </w:rPr>
  </w:style>
  <w:style w:type="paragraph" w:customStyle="1" w:styleId="56D2FF8CDD1D403DBD3CB02100F733D3">
    <w:name w:val="56D2FF8CDD1D403DBD3CB02100F733D3"/>
    <w:rsid w:val="00CB7FBC"/>
    <w:rPr>
      <w:lang w:eastAsia="de-DE"/>
    </w:rPr>
  </w:style>
  <w:style w:type="paragraph" w:customStyle="1" w:styleId="E4B57301C5744F79B3111D842B44F6D0">
    <w:name w:val="E4B57301C5744F79B3111D842B44F6D0"/>
    <w:rsid w:val="00CB7FBC"/>
    <w:rPr>
      <w:lang w:eastAsia="de-DE"/>
    </w:rPr>
  </w:style>
  <w:style w:type="paragraph" w:customStyle="1" w:styleId="0ED77C4299344F94A3F6BD87199E7DFC">
    <w:name w:val="0ED77C4299344F94A3F6BD87199E7DFC"/>
    <w:rsid w:val="00CB7FBC"/>
    <w:rPr>
      <w:lang w:eastAsia="de-DE"/>
    </w:rPr>
  </w:style>
  <w:style w:type="paragraph" w:customStyle="1" w:styleId="8BE5E210C2284895BA97E167FF905E6C">
    <w:name w:val="8BE5E210C2284895BA97E167FF905E6C"/>
    <w:rsid w:val="00CB7FBC"/>
    <w:rPr>
      <w:lang w:eastAsia="de-DE"/>
    </w:rPr>
  </w:style>
  <w:style w:type="paragraph" w:customStyle="1" w:styleId="F20405DF559043BC8FF992B9081A316F">
    <w:name w:val="F20405DF559043BC8FF992B9081A316F"/>
    <w:rsid w:val="00CB7FBC"/>
    <w:rPr>
      <w:lang w:eastAsia="de-DE"/>
    </w:rPr>
  </w:style>
  <w:style w:type="paragraph" w:customStyle="1" w:styleId="C77ADA44365546A4990C8CF35C2A94BE">
    <w:name w:val="C77ADA44365546A4990C8CF35C2A94BE"/>
    <w:rsid w:val="00CB7FBC"/>
    <w:rPr>
      <w:lang w:eastAsia="de-DE"/>
    </w:rPr>
  </w:style>
  <w:style w:type="paragraph" w:customStyle="1" w:styleId="66ABB6507EFD4DAA9699B317694360CF">
    <w:name w:val="66ABB6507EFD4DAA9699B317694360CF"/>
    <w:rsid w:val="00CB7FBC"/>
    <w:rPr>
      <w:lang w:eastAsia="de-DE"/>
    </w:rPr>
  </w:style>
  <w:style w:type="paragraph" w:customStyle="1" w:styleId="6EE9D17E975F490BBC69EFBEE5D2CF1F">
    <w:name w:val="6EE9D17E975F490BBC69EFBEE5D2CF1F"/>
    <w:rsid w:val="00CB7FBC"/>
    <w:rPr>
      <w:lang w:eastAsia="de-DE"/>
    </w:rPr>
  </w:style>
  <w:style w:type="paragraph" w:customStyle="1" w:styleId="03EC2CBC1D51489EA2913108016609E6">
    <w:name w:val="03EC2CBC1D51489EA2913108016609E6"/>
    <w:rsid w:val="00CB7FBC"/>
    <w:rPr>
      <w:lang w:eastAsia="de-DE"/>
    </w:rPr>
  </w:style>
  <w:style w:type="paragraph" w:customStyle="1" w:styleId="D0BA411C1CE6498DA84DCFDE8F900536">
    <w:name w:val="D0BA411C1CE6498DA84DCFDE8F900536"/>
    <w:rsid w:val="00CB7FBC"/>
    <w:rPr>
      <w:lang w:eastAsia="de-DE"/>
    </w:rPr>
  </w:style>
  <w:style w:type="paragraph" w:customStyle="1" w:styleId="E5A00DA9DEF94AF78D79D17FEBAFA390">
    <w:name w:val="E5A00DA9DEF94AF78D79D17FEBAFA390"/>
    <w:rsid w:val="00CB7FBC"/>
    <w:rPr>
      <w:lang w:eastAsia="de-DE"/>
    </w:rPr>
  </w:style>
  <w:style w:type="paragraph" w:customStyle="1" w:styleId="7993368D7DC14C5AAE1A8AFA21C76C36">
    <w:name w:val="7993368D7DC14C5AAE1A8AFA21C76C36"/>
    <w:rsid w:val="00CB7FBC"/>
    <w:rPr>
      <w:lang w:eastAsia="de-DE"/>
    </w:rPr>
  </w:style>
  <w:style w:type="paragraph" w:customStyle="1" w:styleId="9876B22C0E504141BC3140DBB950BBAC">
    <w:name w:val="9876B22C0E504141BC3140DBB950BBAC"/>
    <w:rsid w:val="00CB7FBC"/>
    <w:rPr>
      <w:lang w:eastAsia="de-DE"/>
    </w:rPr>
  </w:style>
  <w:style w:type="paragraph" w:customStyle="1" w:styleId="F2E9D836834D4A26932BC7E3468C9DFB">
    <w:name w:val="F2E9D836834D4A26932BC7E3468C9DFB"/>
    <w:rsid w:val="00CB7FBC"/>
    <w:rPr>
      <w:lang w:eastAsia="de-DE"/>
    </w:rPr>
  </w:style>
  <w:style w:type="paragraph" w:customStyle="1" w:styleId="104FB9A4FBAA47E0934DD10ADDB00453">
    <w:name w:val="104FB9A4FBAA47E0934DD10ADDB00453"/>
    <w:rsid w:val="00CB7FBC"/>
    <w:rPr>
      <w:lang w:eastAsia="de-DE"/>
    </w:rPr>
  </w:style>
  <w:style w:type="paragraph" w:customStyle="1" w:styleId="0787BCB7575D4474BA0F0D3E7AB48434">
    <w:name w:val="0787BCB7575D4474BA0F0D3E7AB48434"/>
    <w:rsid w:val="00CB7FBC"/>
    <w:rPr>
      <w:lang w:eastAsia="de-DE"/>
    </w:rPr>
  </w:style>
  <w:style w:type="paragraph" w:customStyle="1" w:styleId="1455197A6A53422E90C93CE4BE9AF73A">
    <w:name w:val="1455197A6A53422E90C93CE4BE9AF73A"/>
    <w:rsid w:val="001541E3"/>
    <w:rPr>
      <w:lang w:eastAsia="de-DE"/>
    </w:rPr>
  </w:style>
  <w:style w:type="paragraph" w:customStyle="1" w:styleId="06D7D58473D04CF493D1EE40C3FF55A9">
    <w:name w:val="06D7D58473D04CF493D1EE40C3FF55A9"/>
    <w:rsid w:val="001541E3"/>
    <w:rPr>
      <w:lang w:eastAsia="de-DE"/>
    </w:rPr>
  </w:style>
  <w:style w:type="paragraph" w:customStyle="1" w:styleId="789AA89F6FB14DCBBF8A1A9D6DE91598">
    <w:name w:val="789AA89F6FB14DCBBF8A1A9D6DE91598"/>
    <w:rsid w:val="001541E3"/>
    <w:rPr>
      <w:lang w:eastAsia="de-DE"/>
    </w:rPr>
  </w:style>
  <w:style w:type="paragraph" w:customStyle="1" w:styleId="6932280A9C6142F087CC10BCEA9FDE98">
    <w:name w:val="6932280A9C6142F087CC10BCEA9FDE98"/>
    <w:rsid w:val="001541E3"/>
    <w:rPr>
      <w:lang w:eastAsia="de-DE"/>
    </w:rPr>
  </w:style>
  <w:style w:type="paragraph" w:customStyle="1" w:styleId="EE7D99C26A2E4757A60B43866FC46159">
    <w:name w:val="EE7D99C26A2E4757A60B43866FC46159"/>
    <w:rsid w:val="001541E3"/>
    <w:rPr>
      <w:lang w:eastAsia="de-DE"/>
    </w:rPr>
  </w:style>
  <w:style w:type="paragraph" w:customStyle="1" w:styleId="DA1332C1594B4649A26F5DC4404C60EC">
    <w:name w:val="DA1332C1594B4649A26F5DC4404C60EC"/>
    <w:rsid w:val="001541E3"/>
    <w:rPr>
      <w:lang w:eastAsia="de-DE"/>
    </w:rPr>
  </w:style>
  <w:style w:type="paragraph" w:customStyle="1" w:styleId="7EBCBD5B089743A7942FF670DADCB38E">
    <w:name w:val="7EBCBD5B089743A7942FF670DADCB38E"/>
    <w:rsid w:val="001541E3"/>
    <w:rPr>
      <w:lang w:eastAsia="de-DE"/>
    </w:rPr>
  </w:style>
  <w:style w:type="paragraph" w:customStyle="1" w:styleId="9C87F48B609A4D20A9C40FA447EFD26F">
    <w:name w:val="9C87F48B609A4D20A9C40FA447EFD26F"/>
    <w:rsid w:val="001541E3"/>
    <w:rPr>
      <w:lang w:eastAsia="de-DE"/>
    </w:rPr>
  </w:style>
  <w:style w:type="paragraph" w:customStyle="1" w:styleId="898333CEF80C4551AD637AE25B726A46">
    <w:name w:val="898333CEF80C4551AD637AE25B726A46"/>
    <w:rsid w:val="001541E3"/>
    <w:rPr>
      <w:lang w:eastAsia="de-DE"/>
    </w:rPr>
  </w:style>
  <w:style w:type="paragraph" w:customStyle="1" w:styleId="BDF4ABA0A0844C44B56520E1D880F2F4">
    <w:name w:val="BDF4ABA0A0844C44B56520E1D880F2F4"/>
    <w:rsid w:val="001541E3"/>
    <w:rPr>
      <w:lang w:eastAsia="de-DE"/>
    </w:rPr>
  </w:style>
  <w:style w:type="paragraph" w:customStyle="1" w:styleId="DF3952F269524882BE1A9A5CEAAEDFCD">
    <w:name w:val="DF3952F269524882BE1A9A5CEAAEDFCD"/>
    <w:rsid w:val="001541E3"/>
    <w:rPr>
      <w:lang w:eastAsia="de-DE"/>
    </w:rPr>
  </w:style>
  <w:style w:type="paragraph" w:customStyle="1" w:styleId="9D32443D508D446F8B89ECE4FBB1D1A1">
    <w:name w:val="9D32443D508D446F8B89ECE4FBB1D1A1"/>
    <w:rsid w:val="001541E3"/>
    <w:rPr>
      <w:lang w:eastAsia="de-DE"/>
    </w:rPr>
  </w:style>
  <w:style w:type="paragraph" w:customStyle="1" w:styleId="8C9DD55AB4434F5DA5504DC1993AC7C1">
    <w:name w:val="8C9DD55AB4434F5DA5504DC1993AC7C1"/>
    <w:rsid w:val="001541E3"/>
    <w:rPr>
      <w:lang w:eastAsia="de-DE"/>
    </w:rPr>
  </w:style>
  <w:style w:type="paragraph" w:customStyle="1" w:styleId="E1EBE0619A514D1EB71639182DBF4AB1">
    <w:name w:val="E1EBE0619A514D1EB71639182DBF4AB1"/>
    <w:rsid w:val="001541E3"/>
    <w:rPr>
      <w:lang w:eastAsia="de-DE"/>
    </w:rPr>
  </w:style>
  <w:style w:type="paragraph" w:customStyle="1" w:styleId="EDF43EA94BF74BE693F4C742102508B2">
    <w:name w:val="EDF43EA94BF74BE693F4C742102508B2"/>
    <w:rsid w:val="001541E3"/>
    <w:rPr>
      <w:lang w:eastAsia="de-DE"/>
    </w:rPr>
  </w:style>
  <w:style w:type="paragraph" w:customStyle="1" w:styleId="B7A55CAD878B4B4FAC3DEA7E633A38BF">
    <w:name w:val="B7A55CAD878B4B4FAC3DEA7E633A38BF"/>
    <w:rsid w:val="001541E3"/>
    <w:rPr>
      <w:lang w:eastAsia="de-DE"/>
    </w:rPr>
  </w:style>
  <w:style w:type="paragraph" w:customStyle="1" w:styleId="445C9F8E5D0C47AA8B61ACB3F47E32D1">
    <w:name w:val="445C9F8E5D0C47AA8B61ACB3F47E32D1"/>
    <w:rsid w:val="001541E3"/>
    <w:rPr>
      <w:lang w:eastAsia="de-DE"/>
    </w:rPr>
  </w:style>
  <w:style w:type="paragraph" w:customStyle="1" w:styleId="6EE8C1A44B164B928D48398E421B80D2">
    <w:name w:val="6EE8C1A44B164B928D48398E421B80D2"/>
    <w:rsid w:val="001541E3"/>
    <w:rPr>
      <w:lang w:eastAsia="de-DE"/>
    </w:rPr>
  </w:style>
  <w:style w:type="paragraph" w:customStyle="1" w:styleId="F0A025AC170F4A3EBADC6A57ACCC940B">
    <w:name w:val="F0A025AC170F4A3EBADC6A57ACCC940B"/>
    <w:rsid w:val="001541E3"/>
    <w:rPr>
      <w:lang w:eastAsia="de-DE"/>
    </w:rPr>
  </w:style>
  <w:style w:type="paragraph" w:customStyle="1" w:styleId="DC5AC636CE8B445BB661C56794BDEC45">
    <w:name w:val="DC5AC636CE8B445BB661C56794BDEC45"/>
    <w:rsid w:val="001541E3"/>
    <w:rPr>
      <w:lang w:eastAsia="de-DE"/>
    </w:rPr>
  </w:style>
  <w:style w:type="paragraph" w:customStyle="1" w:styleId="EC6A9B6893234AFD869A0882A721D21C">
    <w:name w:val="EC6A9B6893234AFD869A0882A721D21C"/>
    <w:rsid w:val="001541E3"/>
    <w:rPr>
      <w:lang w:eastAsia="de-DE"/>
    </w:rPr>
  </w:style>
  <w:style w:type="paragraph" w:customStyle="1" w:styleId="A64B4BC386374E95800EA5BB2FE181BD">
    <w:name w:val="A64B4BC386374E95800EA5BB2FE181BD"/>
    <w:rsid w:val="001541E3"/>
    <w:rPr>
      <w:lang w:eastAsia="de-DE"/>
    </w:rPr>
  </w:style>
  <w:style w:type="paragraph" w:customStyle="1" w:styleId="4C4470BDD719423EA680C957B3820F62">
    <w:name w:val="4C4470BDD719423EA680C957B3820F62"/>
    <w:rsid w:val="001541E3"/>
    <w:rPr>
      <w:lang w:eastAsia="de-DE"/>
    </w:rPr>
  </w:style>
  <w:style w:type="paragraph" w:customStyle="1" w:styleId="3EA27A4AD11F46F6A9319CA50A650EBB">
    <w:name w:val="3EA27A4AD11F46F6A9319CA50A650EBB"/>
    <w:rsid w:val="001541E3"/>
    <w:rPr>
      <w:lang w:eastAsia="de-D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Erstes Element und Datum" Version="1987"/>
</file>

<file path=customXml/itemProps1.xml><?xml version="1.0" encoding="utf-8"?>
<ds:datastoreItem xmlns:ds="http://schemas.openxmlformats.org/officeDocument/2006/customXml" ds:itemID="{963437A0-E5FA-4C1E-A34A-31EECC74A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LFO_Formatvorlage_BA MA_Okt2015</Template>
  <TotalTime>0</TotalTime>
  <Pages>11</Pages>
  <Words>445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 Überschrift 1</vt:lpstr>
    </vt:vector>
  </TitlesOfParts>
  <Company>Uni - Dortmund</Company>
  <LinksUpToDate>false</LinksUpToDate>
  <CharactersWithSpaces>3249</CharactersWithSpaces>
  <SharedDoc>false</SharedDoc>
  <HLinks>
    <vt:vector size="36" baseType="variant">
      <vt:variant>
        <vt:i4>1900548</vt:i4>
      </vt:variant>
      <vt:variant>
        <vt:i4>258</vt:i4>
      </vt:variant>
      <vt:variant>
        <vt:i4>0</vt:i4>
      </vt:variant>
      <vt:variant>
        <vt:i4>5</vt:i4>
      </vt:variant>
      <vt:variant>
        <vt:lpwstr>http://tecfinder.fiz-technik.de/tecfinder/faces/facelets/search/search.jsp?query=AU:%22Wenzel%2C+S.D.%22</vt:lpwstr>
      </vt:variant>
      <vt:variant>
        <vt:lpwstr/>
      </vt:variant>
      <vt:variant>
        <vt:i4>1310805</vt:i4>
      </vt:variant>
      <vt:variant>
        <vt:i4>255</vt:i4>
      </vt:variant>
      <vt:variant>
        <vt:i4>0</vt:i4>
      </vt:variant>
      <vt:variant>
        <vt:i4>5</vt:i4>
      </vt:variant>
      <vt:variant>
        <vt:lpwstr>http://tecfinder.fiz-technik.de/tecfinder/faces/facelets/search/search.jsp?query=AU:%22Kohlmann%2C+B.%22</vt:lpwstr>
      </vt:variant>
      <vt:variant>
        <vt:lpwstr/>
      </vt:variant>
      <vt:variant>
        <vt:i4>7471147</vt:i4>
      </vt:variant>
      <vt:variant>
        <vt:i4>252</vt:i4>
      </vt:variant>
      <vt:variant>
        <vt:i4>0</vt:i4>
      </vt:variant>
      <vt:variant>
        <vt:i4>5</vt:i4>
      </vt:variant>
      <vt:variant>
        <vt:lpwstr>http://tecfinder.fiz-technik.de/tecfinder/faces/facelets/search/search.jsp?query=AU:%22Bandow%2C+G.%22</vt:lpwstr>
      </vt:variant>
      <vt:variant>
        <vt:lpwstr/>
      </vt:variant>
      <vt:variant>
        <vt:i4>1310786</vt:i4>
      </vt:variant>
      <vt:variant>
        <vt:i4>249</vt:i4>
      </vt:variant>
      <vt:variant>
        <vt:i4>0</vt:i4>
      </vt:variant>
      <vt:variant>
        <vt:i4>5</vt:i4>
      </vt:variant>
      <vt:variant>
        <vt:lpwstr>http://tecfinder.fiz-technik.de/tecfinder/faces/facelets/search/search.jsp?query=AU:%22Kuhn%2C+A.%22</vt:lpwstr>
      </vt:variant>
      <vt:variant>
        <vt:lpwstr/>
      </vt:variant>
      <vt:variant>
        <vt:i4>7471147</vt:i4>
      </vt:variant>
      <vt:variant>
        <vt:i4>246</vt:i4>
      </vt:variant>
      <vt:variant>
        <vt:i4>0</vt:i4>
      </vt:variant>
      <vt:variant>
        <vt:i4>5</vt:i4>
      </vt:variant>
      <vt:variant>
        <vt:lpwstr>http://tecfinder.fiz-technik.de/tecfinder/faces/facelets/search/search.jsp?query=AU:%22Bandow%2C+G.%22</vt:lpwstr>
      </vt:variant>
      <vt:variant>
        <vt:lpwstr/>
      </vt:variant>
      <vt:variant>
        <vt:i4>1310786</vt:i4>
      </vt:variant>
      <vt:variant>
        <vt:i4>243</vt:i4>
      </vt:variant>
      <vt:variant>
        <vt:i4>0</vt:i4>
      </vt:variant>
      <vt:variant>
        <vt:i4>5</vt:i4>
      </vt:variant>
      <vt:variant>
        <vt:lpwstr>http://tecfinder.fiz-technik.de/tecfinder/faces/facelets/search/search.jsp?query=AU:%22Kuhn%2C+A.%22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Überschrift 1</dc:title>
  <dc:subject/>
  <dc:creator>Barbara</dc:creator>
  <cp:keywords/>
  <dc:description/>
  <cp:lastModifiedBy>Daniel Boiar</cp:lastModifiedBy>
  <cp:revision>7</cp:revision>
  <cp:lastPrinted>2019-12-10T14:04:00Z</cp:lastPrinted>
  <dcterms:created xsi:type="dcterms:W3CDTF">2022-05-10T07:42:00Z</dcterms:created>
  <dcterms:modified xsi:type="dcterms:W3CDTF">2023-05-19T08:24:00Z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7">
    <vt:lpwstr>Masterarbeit</vt:lpwstr>
  </property>
  <property fmtid="{D5CDD505-2E9C-101B-9397-08002B2CF9AE}" pid="3" name="CitaviDocumentProperty_0">
    <vt:lpwstr>62bcc56b-4e38-4173-9415-5583b9fbbef7</vt:lpwstr>
  </property>
  <property fmtid="{D5CDD505-2E9C-101B-9397-08002B2CF9AE}" pid="4" name="CitaviDocumentProperty_8">
    <vt:lpwstr>CloudProjectKey=ygw3jq41p4w5so1cfwc6n184q01l3krjmwuh1bmlv; ProjectName=Masterarbeit</vt:lpwstr>
  </property>
  <property fmtid="{D5CDD505-2E9C-101B-9397-08002B2CF9AE}" pid="5" name="CitaviDocumentProperty_1">
    <vt:lpwstr>6.3.0.0</vt:lpwstr>
  </property>
  <property fmtid="{D5CDD505-2E9C-101B-9397-08002B2CF9AE}" pid="6" name="CitaviDocumentProperty_6">
    <vt:lpwstr>False</vt:lpwstr>
  </property>
</Properties>
</file>